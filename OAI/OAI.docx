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9" w:lineRule="exact"/>
        <w:ind w:left="461" w:right="474"/>
        <w:jc w:val="center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spacing w:val="-7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spacing w:val="-7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48"/>
          <w:szCs w:val="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position w:val="-1"/>
        </w:rPr>
        <w:t>Sequential</w:t>
      </w:r>
      <w:r>
        <w:rPr>
          <w:rFonts w:ascii="Times New Roman" w:hAnsi="Times New Roman" w:cs="Times New Roman" w:eastAsia="Times New Roman"/>
          <w:sz w:val="48"/>
          <w:szCs w:val="4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position w:val="-1"/>
        </w:rPr>
        <w:t>Error-Concealment</w:t>
      </w:r>
      <w:r>
        <w:rPr>
          <w:rFonts w:ascii="Times New Roman" w:hAnsi="Times New Roman" w:cs="Times New Roman" w:eastAsia="Times New Roman"/>
          <w:sz w:val="48"/>
          <w:szCs w:val="4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-34"/>
          <w:w w:val="99"/>
          <w:position w:val="-1"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99"/>
          <w:position w:val="-1"/>
        </w:rPr>
        <w:t>echniques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position w:val="0"/>
        </w:rPr>
      </w:r>
    </w:p>
    <w:p>
      <w:pPr>
        <w:spacing w:before="6" w:after="0" w:line="240" w:lineRule="auto"/>
        <w:ind w:left="1237" w:right="1250"/>
        <w:jc w:val="center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48"/>
          <w:szCs w:val="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48"/>
          <w:szCs w:val="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48"/>
          <w:szCs w:val="48"/>
          <w:spacing w:val="-12"/>
          <w:w w:val="100"/>
        </w:rPr>
        <w:t>i</w:t>
      </w:r>
      <w:r>
        <w:rPr>
          <w:rFonts w:ascii="Times New Roman" w:hAnsi="Times New Roman" w:cs="Times New Roman" w:eastAsia="Times New Roman"/>
          <w:sz w:val="48"/>
          <w:szCs w:val="48"/>
          <w:spacing w:val="-7"/>
          <w:w w:val="100"/>
        </w:rPr>
        <w:t>v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99"/>
        </w:rPr>
        <w:t>Interpolation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8" w:lineRule="exact"/>
        <w:ind w:left="2457" w:right="247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Xin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Membe</w:t>
      </w:r>
      <w:r>
        <w:rPr>
          <w:rFonts w:ascii="Times New Roman" w:hAnsi="Times New Roman" w:cs="Times New Roman" w:eastAsia="Times New Roman"/>
          <w:sz w:val="22"/>
          <w:szCs w:val="22"/>
          <w:spacing w:val="-25"/>
          <w:w w:val="100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IEEE,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Michael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Orchard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  <w:i/>
          <w:position w:val="-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ello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  <w:i/>
          <w:position w:val="-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i/>
          <w:position w:val="-1"/>
        </w:rPr>
        <w:t>IEEE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594" w:top="780" w:bottom="280" w:left="660" w:right="1060"/>
          <w:headerReference w:type="default" r:id="rId5"/>
          <w:type w:val="continuous"/>
          <w:pgSz w:w="12240" w:h="15840"/>
        </w:sectPr>
      </w:pPr>
      <w:rPr/>
    </w:p>
    <w:p>
      <w:pPr>
        <w:spacing w:before="58" w:after="0" w:line="231" w:lineRule="auto"/>
        <w:ind w:left="102" w:right="-50" w:firstLine="25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  <w:i/>
        </w:rPr>
        <w:t>Abstract—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This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paper</w:t>
      </w:r>
      <w:r>
        <w:rPr>
          <w:rFonts w:ascii="Times New Roman" w:hAnsi="Times New Roman" w:cs="Times New Roman" w:eastAsia="Times New Roman"/>
          <w:sz w:val="18"/>
          <w:szCs w:val="1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oduces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new</w:t>
      </w:r>
      <w:r>
        <w:rPr>
          <w:rFonts w:ascii="Times New Roman" w:hAnsi="Times New Roman" w:cs="Times New Roman" w:eastAsia="Times New Roman"/>
          <w:sz w:val="18"/>
          <w:szCs w:val="1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frame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concealment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block-based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image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coding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systems: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Unli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vious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app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oaches</w:t>
      </w:r>
      <w:r>
        <w:rPr>
          <w:rFonts w:ascii="Times New Roman" w:hAnsi="Times New Roman" w:cs="Times New Roman" w:eastAsia="Times New Roman"/>
          <w:sz w:val="18"/>
          <w:szCs w:val="1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simultaneously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pixels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inside</w:t>
      </w:r>
      <w:r>
        <w:rPr>
          <w:rFonts w:ascii="Times New Roman" w:hAnsi="Times New Roman" w:cs="Times New Roman" w:eastAsia="Times New Roman"/>
          <w:sz w:val="18"/>
          <w:szCs w:val="1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missing</w:t>
      </w:r>
      <w:r>
        <w:rPr>
          <w:rFonts w:ascii="Times New Roman" w:hAnsi="Times New Roman" w:cs="Times New Roman" w:eastAsia="Times New Roman"/>
          <w:sz w:val="18"/>
          <w:szCs w:val="1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block,</w:t>
      </w:r>
      <w:r>
        <w:rPr>
          <w:rFonts w:ascii="Times New Roman" w:hAnsi="Times New Roman" w:cs="Times New Roman" w:eastAsia="Times New Roman"/>
          <w:sz w:val="18"/>
          <w:szCs w:val="1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we</w:t>
      </w:r>
      <w:r>
        <w:rPr>
          <w:rFonts w:ascii="Times New Roman" w:hAnsi="Times New Roman" w:cs="Times New Roman" w:eastAsia="Times New Roman"/>
          <w:sz w:val="18"/>
          <w:szCs w:val="1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opose</w:t>
      </w:r>
      <w:r>
        <w:rPr>
          <w:rFonts w:ascii="Times New Roman" w:hAnsi="Times New Roman" w:cs="Times New Roman" w:eastAsia="Times New Roman"/>
          <w:sz w:val="18"/>
          <w:szCs w:val="1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them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fashion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such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viously-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pixels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can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used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ery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ocess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afterwards.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principal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tage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app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oach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imp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capability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ering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important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image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featu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ought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eduction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complexity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statistical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modeling,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i.e.,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blockwise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pixelwise.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Under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frame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we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esent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ori-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entation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adapt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polation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scheme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der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pixelwise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statistical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model.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also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99"/>
          <w:b/>
          <w:bCs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99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estigate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oblem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opaga-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tion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ery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opose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linear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strategy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all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viate</w:t>
      </w:r>
      <w:r>
        <w:rPr>
          <w:rFonts w:ascii="Times New Roman" w:hAnsi="Times New Roman" w:cs="Times New Roman" w:eastAsia="Times New Roman"/>
          <w:sz w:val="18"/>
          <w:szCs w:val="1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it.</w:t>
      </w:r>
      <w:r>
        <w:rPr>
          <w:rFonts w:ascii="Times New Roman" w:hAnsi="Times New Roman" w:cs="Times New Roman" w:eastAsia="Times New Roman"/>
          <w:sz w:val="18"/>
          <w:szCs w:val="18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Extens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experiment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esults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used</w:t>
      </w:r>
      <w:r>
        <w:rPr>
          <w:rFonts w:ascii="Times New Roman" w:hAnsi="Times New Roman" w:cs="Times New Roman" w:eastAsia="Times New Roman"/>
          <w:sz w:val="18"/>
          <w:szCs w:val="1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demon-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strate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imp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ement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oposed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or-conceal-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ment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technique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vious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techniques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literatu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ind w:left="102" w:right="-49" w:firstLine="18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  <w:i/>
        </w:rPr>
        <w:t>Index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  <w:i/>
        </w:rPr>
        <w:t>erms—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concealment,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opagation,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linear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ge,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orientation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adapt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polation,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sequential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ery.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5" w:right="174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NT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9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ODUCTION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0" w:lineRule="auto"/>
        <w:ind w:left="541" w:right="-5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099998pt;margin-top:-1.154151pt;width:19.935297pt;height:29.888pt;mso-position-horizontal-relative:page;mso-position-vertical-relative:paragraph;z-index:-1752" type="#_x0000_t202" filled="f" stroked="f">
            <v:textbox inset="0,0,0,0">
              <w:txbxContent>
                <w:p>
                  <w:pPr>
                    <w:spacing w:before="0" w:after="0" w:line="598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59"/>
                      <w:szCs w:val="5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spacing w:val="0"/>
                      <w:w w:val="101"/>
                      <w:b/>
                      <w:bCs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LOCK-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studied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signals.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9" w:lineRule="exact"/>
        <w:ind w:left="102" w:right="-4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9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JPEG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MPEG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erlapped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separatel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encoded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stream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goes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time-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arying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wireless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TM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vulnerable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impairment.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block-based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post-processing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ight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impairment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incurring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erhead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left="102" w:right="-54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quantization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pairment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introduce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distortion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decoded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distortion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quantization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pends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speci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quantization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algorithm,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[19].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simpli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formulation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impairment.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is,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treated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identical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left="102" w:right="-45" w:firstLine="16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Manuscript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ember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17,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2000;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vised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January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15,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2002.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recommended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Associate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enson.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230" w:right="-5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X.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Sharp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Laboratories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America,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Camas,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98607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USA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(e-mail: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02" w:right="365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xli@sharplabs.com).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228" w:right="-5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Orchard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Computer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02" w:right="-46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Rice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Houston,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TX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77005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USA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(e-mail: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chard@ece.rice.edu).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26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Identi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ier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10.1109/TCSV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.2002.804882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3" w:after="0" w:line="249" w:lineRule="auto"/>
        <w:ind w:right="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blocks.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meantime,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transport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decoder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decoder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[18].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right="8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pends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characterize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[3]–[14]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deterministic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spectral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[6]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discrete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cosine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(DCT)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spectral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smoothing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imposed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[5],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[9],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fuzzy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reasoning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[8],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matching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[10],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smooth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[12],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projection-onto-co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x-set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(POCS)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simultaneously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right="8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techniques: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relies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ones.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probabilistic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bilistic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substantially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viates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wise)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ground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cealment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capability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uncertainty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quantity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questionable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rupted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cessfully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Consequentl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might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blurring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edge).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contrast,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infer-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right="8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Mar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ield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(MRF)-based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[15]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MRF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neighborhood.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MRF-based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780" w:bottom="280" w:left="660" w:right="1060"/>
          <w:cols w:num="2" w:equalWidth="0">
            <w:col w:w="5125" w:space="237"/>
            <w:col w:w="5158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9" w:after="0" w:line="240" w:lineRule="auto"/>
        <w:ind w:left="4082" w:right="4097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1051-8215/02$17.00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©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2002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780" w:bottom="280" w:left="660" w:right="10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594" w:footer="0" w:top="780" w:bottom="280" w:left="660" w:right="1060"/>
          <w:headerReference w:type="default" r:id="rId6"/>
          <w:pgSz w:w="12240" w:h="15840"/>
        </w:sectPr>
      </w:pPr>
      <w:rPr/>
    </w:p>
    <w:p>
      <w:pPr>
        <w:spacing w:before="33" w:after="0" w:line="249" w:lineRule="auto"/>
        <w:ind w:left="132" w:right="-4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fundamental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III.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nonsta-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ariance-based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arbitrarily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lossless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compression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[16].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49" w:lineRule="auto"/>
        <w:ind w:left="132" w:right="-52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Despite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antage,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uncertainty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els.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performance.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iculty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situations,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choose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IV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ight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choose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simplicity),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result.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Substantial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9" w:lineRule="auto"/>
        <w:ind w:left="132" w:right="-54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interesting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linkage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(ICM)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[17].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maximize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bility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ations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estimates.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Bayes’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posterior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yield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optimization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elihood.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enough.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reduces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ariance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tics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onl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ference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ICM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noniterat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Theoreticall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perform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scheme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ashion;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prohibit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approximation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global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stochastic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left="132" w:right="-53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ws.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formulation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cusses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III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presents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IV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introduces</w:t>
      </w:r>
      <w:r>
        <w:rPr>
          <w:rFonts w:ascii="Times New Roman" w:hAnsi="Times New Roman" w:cs="Times New Roman" w:eastAsia="Times New Roman"/>
          <w:sz w:val="20"/>
          <w:szCs w:val="2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concluding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remarks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OBLEM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ORMUL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9" w:lineRule="auto"/>
        <w:ind w:left="132" w:right="-47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deals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/>
        <w:pict>
          <v:shape style="width:236.52pt;height:74.64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right="5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(horizontal).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(diagonal).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right="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classify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types: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consecutive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surrounding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treat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loss;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otherwise,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right="5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2.127991pt;margin-top:26.684662pt;width:3.869pt;height:6.5773pt;mso-position-horizontal-relative:page;mso-position-vertical-relative:paragraph;z-index:-1751" type="#_x0000_t75">
            <v:imagedata r:id="rId8" o:title=""/>
          </v:shape>
        </w:pict>
      </w:r>
      <w:r>
        <w:rPr/>
        <w:pict>
          <v:shape style="position:absolute;margin-left:358.706787pt;margin-top:26.394463pt;width:8.511800pt;height:6.8675pt;mso-position-horizontal-relative:page;mso-position-vertical-relative:paragraph;z-index:-1750" type="#_x0000_t75">
            <v:imagedata r:id="rId9" o:title=""/>
          </v:shape>
        </w:pict>
      </w:r>
      <w:r>
        <w:rPr/>
        <w:pict>
          <v:shape style="position:absolute;margin-left:509.627991pt;margin-top:26.684662pt;width:3.869pt;height:6.5773pt;mso-position-horizontal-relative:page;mso-position-vertical-relative:paragraph;z-index:-1749" type="#_x0000_t75">
            <v:imagedata r:id="rId10" o:title=""/>
          </v:shape>
        </w:pict>
      </w:r>
      <w:r>
        <w:rPr/>
        <w:pict>
          <v:shape style="position:absolute;margin-left:543.866821pt;margin-top:26.394463pt;width:6.1904pt;height:6.8675pt;mso-position-horizontal-relative:page;mso-position-vertical-relative:paragraph;z-index:-1748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2.3854pt;height:8.363900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6.1904pt;height:7.9314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4.6428pt;height:7.0609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pict>
          <v:shape style="width:6.1904pt;height:7.9314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7.738pt;height:8.3672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6.1904pt;height:7.9314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2.3214pt;height:7.0609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pict>
          <v:shape style="width:6.1904pt;height:7.9314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3854pt;height:8.3673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4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9.730408pt;margin-top:8.272030pt;width:14.8076pt;height:2.9985pt;mso-position-horizontal-relative:page;mso-position-vertical-relative:paragraph;z-index:-1747" type="#_x0000_t75">
            <v:imagedata r:id="rId21" o:title=""/>
          </v:shape>
        </w:pict>
      </w:r>
      <w:r>
        <w:rPr/>
        <w:pict>
          <v:group style="position:absolute;margin-left:426.1297pt;margin-top:1.88823pt;width:24.3083pt;height:9.9626pt;mso-position-horizontal-relative:page;mso-position-vertical-relative:paragraph;z-index:-1746" coordorigin="8523,38" coordsize="486,199">
            <v:shape style="position:absolute;left:8523;top:38;width:169;height:199" type="#_x0000_t75">
              <v:imagedata r:id="rId22" o:title=""/>
            </v:shape>
            <v:shape style="position:absolute;left:8712;top:49;width:297;height:176" type="#_x0000_t75">
              <v:imagedata r:id="rId23" o:title=""/>
            </v:shape>
            <w10:wrap type="none"/>
          </v:group>
        </w:pict>
      </w:r>
      <w:r>
        <w:rPr/>
        <w:pict>
          <v:shape style="position:absolute;margin-left:454.950409pt;margin-top:8.272030pt;width:14.8676pt;height:2.9985pt;mso-position-horizontal-relative:page;mso-position-vertical-relative:paragraph;z-index:-1745" type="#_x0000_t75">
            <v:imagedata r:id="rId24" o:title=""/>
          </v:shape>
        </w:pict>
      </w:r>
      <w:r>
        <w:rPr/>
        <w:pict>
          <v:group style="position:absolute;margin-left:473.75pt;margin-top:1.88823pt;width:31.1079pt;height:9.9626pt;mso-position-horizontal-relative:page;mso-position-vertical-relative:paragraph;z-index:-1744" coordorigin="9475,38" coordsize="622,199">
            <v:shape style="position:absolute;left:9475;top:38;width:352;height:199" type="#_x0000_t75">
              <v:imagedata r:id="rId25" o:title=""/>
            </v:shape>
            <v:shape style="position:absolute;left:9849;top:49;width:248;height:176" type="#_x0000_t75">
              <v:imagedata r:id="rId26" o:title=""/>
            </v:shape>
            <w10:wrap type="none"/>
          </v:group>
        </w:pict>
      </w:r>
      <w:r>
        <w:rPr/>
        <w:pict>
          <v:shape style="position:absolute;margin-left:509.3703pt;margin-top:8.272030pt;width:14.8677pt;height:2.9985pt;mso-position-horizontal-relative:page;mso-position-vertical-relative:paragraph;z-index:-1743" type="#_x0000_t75">
            <v:imagedata r:id="rId27" o:title=""/>
          </v:shape>
        </w:pict>
      </w:r>
      <w:r>
        <w:rPr/>
        <w:pict>
          <v:shape style="width:14.8479pt;height:8.802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3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position w:val="-3"/>
        </w:rPr>
        <w:pict>
          <v:shape style="width:14.6731pt;height:8.3675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w w:val="99"/>
          <w:position w:val="0"/>
        </w:rPr>
        <w:t>s.t.</w: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maximize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17.788pt;height:9.9626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9" w:lineRule="auto"/>
        <w:ind w:right="50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3.126801pt;margin-top:26.349125pt;width:8.511800pt;height:6.8675pt;mso-position-horizontal-relative:page;mso-position-vertical-relative:paragraph;z-index:-1742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almost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impossible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(block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size)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ge.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simplify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pict>
          <v:shape style="width:12.4453pt;height:8.3671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ashion: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98" w:right="-20"/>
        <w:jc w:val="left"/>
        <w:tabs>
          <w:tab w:pos="1340" w:val="left"/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51.460297pt;margin-top:2.371048pt;width:4.6428pt;height:7.0609pt;mso-position-horizontal-relative:page;mso-position-vertical-relative:paragraph;z-index:-1741" type="#_x0000_t75">
            <v:imagedata r:id="rId33" o:title=""/>
          </v:shape>
        </w:pict>
      </w:r>
      <w:r>
        <w:rPr/>
        <w:pict>
          <v:shape style="position:absolute;margin-left:359.680298pt;margin-top:5.562948pt;width:6.9642pt;height:2.6116pt;mso-position-horizontal-relative:page;mso-position-vertical-relative:paragraph;z-index:-1740" type="#_x0000_t75">
            <v:imagedata r:id="rId34" o:title=""/>
          </v:shape>
        </w:pict>
      </w:r>
      <w:r>
        <w:rPr/>
        <w:pict>
          <v:shape style="position:absolute;margin-left:381.570404pt;margin-top:8.271148pt;width:14.8076pt;height:2.9985pt;mso-position-horizontal-relative:page;mso-position-vertical-relative:paragraph;z-index:-1739" type="#_x0000_t75">
            <v:imagedata r:id="rId35" o:title=""/>
          </v:shape>
        </w:pict>
      </w:r>
      <w:r>
        <w:rPr/>
        <w:pict>
          <v:group style="position:absolute;margin-left:464.589691pt;margin-top:1.887448pt;width:37.7482pt;height:9.9626pt;mso-position-horizontal-relative:page;mso-position-vertical-relative:paragraph;z-index:-1738" coordorigin="9292,38" coordsize="755,199">
            <v:shape style="position:absolute;left:9292;top:38;width:169;height:199" type="#_x0000_t75">
              <v:imagedata r:id="rId36" o:title=""/>
            </v:shape>
            <v:shape style="position:absolute;left:9481;top:38;width:296;height:199" type="#_x0000_t75">
              <v:imagedata r:id="rId37" o:title=""/>
            </v:shape>
            <v:shape style="position:absolute;left:9799;top:49;width:248;height:176" type="#_x0000_t75">
              <v:imagedata r:id="rId38" o:title=""/>
            </v:shape>
            <w10:wrap type="none"/>
          </v:group>
        </w:pict>
      </w:r>
      <w:r>
        <w:rPr/>
        <w:pict>
          <v:shape style="position:absolute;margin-left:506.910309pt;margin-top:8.271148pt;width:14.8076pt;height:2.9985pt;mso-position-horizontal-relative:page;mso-position-vertical-relative:paragraph;z-index:-1737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6.52760pt;height:8.511800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0.6712pt;height:8.802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maximize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17.728pt;height:9.9626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9" w:lineRule="auto"/>
        <w:ind w:left="2106" w:right="52" w:firstLine="-1907"/>
        <w:jc w:val="left"/>
        <w:tabs>
          <w:tab w:pos="620" w:val="left"/>
          <w:tab w:pos="3260" w:val="left"/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03.220306pt;margin-top:1.888233pt;width:85.5977pt;height:33.1877pt;mso-position-horizontal-relative:page;mso-position-vertical-relative:paragraph;z-index:-1736" coordorigin="6064,38" coordsize="1712,664">
            <v:shape style="position:absolute;left:7290;top:38;width:169;height:199" type="#_x0000_t75">
              <v:imagedata r:id="rId43" o:title=""/>
            </v:shape>
            <v:shape style="position:absolute;left:7479;top:49;width:297;height:176" type="#_x0000_t75">
              <v:imagedata r:id="rId44" o:title=""/>
            </v:shape>
            <v:shape style="position:absolute;left:6064;top:237;width:464;height:256" type="#_x0000_t75">
              <v:imagedata r:id="rId45" o:title=""/>
            </v:shape>
            <v:shape style="position:absolute;left:6568;top:284;width:170;height:199" type="#_x0000_t75">
              <v:imagedata r:id="rId46" o:title=""/>
            </v:shape>
            <v:shape style="position:absolute;left:6757;top:284;width:296;height:199" type="#_x0000_t75">
              <v:imagedata r:id="rId47" o:title=""/>
            </v:shape>
            <v:shape style="position:absolute;left:7076;top:295;width:247;height:176" type="#_x0000_t75">
              <v:imagedata r:id="rId48" o:title=""/>
            </v:shape>
            <v:shape style="position:absolute;left:6336;top:534;width:249;height:167" type="#_x0000_t75">
              <v:imagedata r:id="rId49" o:title=""/>
            </v:shape>
            <w10:wrap type="none"/>
          </v:group>
        </w:pict>
      </w:r>
      <w:r>
        <w:rPr/>
        <w:pict>
          <v:group style="position:absolute;margin-left:389.510101pt;margin-top:8.271933pt;width:18.688pt;height:15.8789pt;mso-position-horizontal-relative:page;mso-position-vertical-relative:paragraph;z-index:-1735" coordorigin="7790,165" coordsize="374,318">
            <v:shape style="position:absolute;left:7867;top:165;width:297;height:60" type="#_x0000_t75">
              <v:imagedata r:id="rId50" o:title=""/>
            </v:shape>
            <v:shape style="position:absolute;left:7790;top:284;width:287;height:199" type="#_x0000_t75">
              <v:imagedata r:id="rId51" o:title=""/>
            </v:shape>
            <w10:wrap type="none"/>
          </v:group>
        </w:pict>
      </w:r>
      <w:r>
        <w:rPr/>
        <w:pict>
          <v:group style="position:absolute;margin-left:412.130005pt;margin-top:1.888233pt;width:31.108pt;height:9.9626pt;mso-position-horizontal-relative:page;mso-position-vertical-relative:paragraph;z-index:-1734" coordorigin="8243,38" coordsize="622,199">
            <v:shape style="position:absolute;left:8243;top:38;width:352;height:199" type="#_x0000_t75">
              <v:imagedata r:id="rId52" o:title=""/>
            </v:shape>
            <v:shape style="position:absolute;left:8617;top:49;width:248;height:176" type="#_x0000_t75">
              <v:imagedata r:id="rId53" o:title=""/>
            </v:shape>
            <w10:wrap type="none"/>
          </v:group>
        </w:pict>
      </w:r>
      <w:r>
        <w:rPr/>
        <w:pict>
          <v:shape style="position:absolute;margin-left:447.750397pt;margin-top:8.271933pt;width:14.8676pt;height:2.9985pt;mso-position-horizontal-relative:page;mso-position-vertical-relative:paragraph;z-index:-1733" type="#_x0000_t75">
            <v:imagedata r:id="rId54" o:title=""/>
          </v:shape>
        </w:pict>
      </w:r>
      <w:r>
        <w:rPr/>
        <w:pict>
          <v:shape style="position:absolute;margin-left:370.710388pt;margin-top:20.571932pt;width:14.8076pt;height:2.9985pt;mso-position-horizontal-relative:page;mso-position-vertical-relative:paragraph;z-index:-1732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act,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4.3716pt;height:9.9626pt;mso-position-horizontal-relative:char;mso-position-vertical-relative:line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correlation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49" w:lineRule="auto"/>
        <w:ind w:right="51"/>
        <w:jc w:val="both"/>
        <w:tabs>
          <w:tab w:pos="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’s.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characterize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controlled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quantity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[9],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[8],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interpolation.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smoothness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spectral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[12]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Unfortunatel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ustness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right="50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Bayes’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[21].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posterior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elihood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sense,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Bayes’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enough.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MRF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[15]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images;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capability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characterizing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stationary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(edges)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limited.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Consequentl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MRF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unsatis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right="52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solving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310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49.780304pt;margin-top:5.467038pt;width:6.9642pt;height:2.6116pt;mso-position-horizontal-relative:page;mso-position-vertical-relative:paragraph;z-index:-1731" type="#_x0000_t75">
            <v:imagedata r:id="rId57" o:title=""/>
          </v:shape>
        </w:pict>
      </w:r>
      <w:r>
        <w:rPr/>
        <w:pict>
          <v:shape style="position:absolute;margin-left:371.67041pt;margin-top:8.175238pt;width:14.8076pt;height:2.9985pt;mso-position-horizontal-relative:page;mso-position-vertical-relative:paragraph;z-index:-1730" type="#_x0000_t75">
            <v:imagedata r:id="rId5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pict>
          <v:shape style="width:4.6428pt;height:7.0609pt;mso-position-horizontal-relative:char;mso-position-vertical-relative:line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-4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-4"/>
        </w:rPr>
        <w:pict>
          <v:shape style="width:6.52760pt;height:8.5117pt;mso-position-horizontal-relative:char;mso-position-vertical-relative:line" type="#_x0000_t75">
            <v:imagedata r:id="rId6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-4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-4"/>
        </w:rPr>
        <w:pict>
          <v:shape style="width:10.6713pt;height:8.8019pt;mso-position-horizontal-relative:char;mso-position-vertical-relative:line" type="#_x0000_t75">
            <v:imagedata r:id="rId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7" w:after="0" w:line="240" w:lineRule="auto"/>
        <w:ind w:left="1311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09.6297pt;margin-top:5.238138pt;width:40.2083pt;height:9.9626pt;mso-position-horizontal-relative:page;mso-position-vertical-relative:paragraph;z-index:-1729" coordorigin="8193,105" coordsize="804,199">
            <v:shape style="position:absolute;left:8193;top:105;width:169;height:199" type="#_x0000_t75">
              <v:imagedata r:id="rId62" o:title=""/>
            </v:shape>
            <v:shape style="position:absolute;left:8382;top:105;width:296;height:199" type="#_x0000_t75">
              <v:imagedata r:id="rId63" o:title=""/>
            </v:shape>
            <v:shape style="position:absolute;left:8700;top:116;width:297;height:176" type="#_x0000_t75">
              <v:imagedata r:id="rId64" o:title=""/>
            </v:shape>
            <w10:wrap type="none"/>
          </v:group>
        </w:pict>
      </w:r>
      <w:r>
        <w:rPr/>
        <w:pict>
          <v:shape style="position:absolute;margin-left:454.4104pt;margin-top:11.621839pt;width:14.8076pt;height:2.9985pt;mso-position-horizontal-relative:page;mso-position-vertical-relative:paragraph;z-index:-1728" type="#_x0000_t75">
            <v:imagedata r:id="rId65" o:title=""/>
          </v:shape>
        </w:pict>
      </w:r>
      <w:r>
        <w:rPr/>
        <w:pict>
          <v:shape style="position:absolute;margin-left:519.570374pt;margin-top:11.621839pt;width:14.8076pt;height:2.9985pt;mso-position-horizontal-relative:page;mso-position-vertical-relative:paragraph;z-index:-1727" type="#_x0000_t75">
            <v:imagedata r:id="rId66" o:title=""/>
          </v:shape>
        </w:pict>
      </w:r>
      <w:r>
        <w:rPr/>
        <w:pict>
          <v:shape style="position:absolute;margin-left:538.369995pt;margin-top:5.238138pt;width:14.3116pt;height:9.9626pt;mso-position-horizontal-relative:page;mso-position-vertical-relative:paragraph;z-index:-1726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maximize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pict>
          <v:shape style="width:25.4679pt;height:8.8019pt;mso-position-horizontal-relative:char;mso-position-vertical-relative:line" type="#_x0000_t75">
            <v:imagedata r:id="rId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pict>
          <v:shape style="width:12.388pt;height:8.8019pt;mso-position-horizontal-relative:char;mso-position-vertical-relative:line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780" w:bottom="280" w:left="660" w:right="1060"/>
          <w:cols w:num="2" w:equalWidth="0">
            <w:col w:w="5162" w:space="230"/>
            <w:col w:w="51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594" w:footer="0" w:top="780" w:bottom="280" w:left="660" w:right="1080"/>
          <w:headerReference w:type="default" r:id="rId70"/>
          <w:pgSz w:w="12240" w:h="15840"/>
        </w:sectPr>
      </w:pPr>
      <w:rPr/>
    </w:p>
    <w:p>
      <w:pPr>
        <w:spacing w:before="33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7.809799pt;margin-top:-21.811766pt;width:24.3083pt;height:9.9626pt;mso-position-horizontal-relative:page;mso-position-vertical-relative:paragraph;z-index:-1725" coordorigin="756,-436" coordsize="486,199">
            <v:shape style="position:absolute;left:756;top:-436;width:170;height:199" type="#_x0000_t75">
              <v:imagedata r:id="rId71" o:title=""/>
            </v:shape>
            <v:shape style="position:absolute;left:945;top:-425;width:297;height:176" type="#_x0000_t75">
              <v:imagedata r:id="rId72" o:title=""/>
            </v:shape>
            <w10:wrap type="none"/>
          </v:group>
        </w:pict>
      </w:r>
      <w:r>
        <w:rPr/>
        <w:pict>
          <v:shape style="position:absolute;margin-left:66.690498pt;margin-top:-15.427965pt;width:14.8076pt;height:2.9985pt;mso-position-horizontal-relative:page;mso-position-vertical-relative:paragraph;z-index:-1724" type="#_x0000_t75">
            <v:imagedata r:id="rId73" o:title=""/>
          </v:shape>
        </w:pict>
      </w:r>
      <w:r>
        <w:rPr/>
        <w:pict>
          <v:group style="position:absolute;margin-left:85.490196pt;margin-top:-21.811766pt;width:31.0479pt;height:9.9626pt;mso-position-horizontal-relative:page;mso-position-vertical-relative:paragraph;z-index:-1723" coordorigin="1710,-436" coordsize="621,199">
            <v:shape style="position:absolute;left:1710;top:-436;width:351;height:199" type="#_x0000_t75">
              <v:imagedata r:id="rId74" o:title=""/>
            </v:shape>
            <v:shape style="position:absolute;left:2083;top:-425;width:248;height:176" type="#_x0000_t75">
              <v:imagedata r:id="rId75" o:title=""/>
            </v:shape>
            <w10:wrap type="none"/>
          </v:group>
        </w:pict>
      </w:r>
      <w:r>
        <w:rPr/>
        <w:pict>
          <v:shape style="position:absolute;margin-left:121.110497pt;margin-top:-15.427965pt;width:14.8076pt;height:2.9985pt;mso-position-horizontal-relative:page;mso-position-vertical-relative:paragraph;z-index:-1722" type="#_x0000_t75">
            <v:imagedata r:id="rId76" o:title=""/>
          </v:shape>
        </w:pict>
      </w:r>
      <w:r>
        <w:rPr/>
        <w:pict>
          <v:shape style="position:absolute;margin-left:139.910095pt;margin-top:-21.811766pt;width:14.3116pt;height:9.9626pt;mso-position-horizontal-relative:page;mso-position-vertical-relative:paragraph;z-index:-1721" type="#_x0000_t75">
            <v:imagedata r:id="rId77" o:title=""/>
          </v:shape>
        </w:pict>
      </w:r>
      <w:r>
        <w:rPr/>
        <w:pict>
          <v:shape style="position:absolute;margin-left:109.0243pt;margin-top:-7.890065pt;width:6.199pt;height:4.7461pt;mso-position-horizontal-relative:page;mso-position-vertical-relative:paragraph;z-index:-1719" type="#_x0000_t75">
            <v:imagedata r:id="rId78" o:title=""/>
          </v:shape>
        </w:pict>
      </w:r>
      <w:r>
        <w:rPr/>
        <w:pict>
          <v:shape style="position:absolute;margin-left:165.570496pt;margin-top:8.272035pt;width:14.8076pt;height:2.9985pt;mso-position-horizontal-relative:page;mso-position-vertical-relative:paragraph;z-index:-1717" type="#_x0000_t75">
            <v:imagedata r:id="rId79" o:title=""/>
          </v:shape>
        </w:pict>
      </w:r>
      <w:r>
        <w:rPr/>
        <w:pict>
          <v:shape style="position:absolute;margin-left:230.730499pt;margin-top:8.272035pt;width:14.8076pt;height:2.9985pt;mso-position-horizontal-relative:page;mso-position-vertical-relative:paragraph;z-index:-1716" type="#_x0000_t75">
            <v:imagedata r:id="rId80" o:title=""/>
          </v:shape>
        </w:pict>
      </w:r>
      <w:r>
        <w:rPr/>
        <w:pict>
          <v:shape style="position:absolute;margin-left:249.470093pt;margin-top:1.888235pt;width:17.7879pt;height:9.9626pt;mso-position-horizontal-relative:page;mso-position-vertical-relative:paragraph;z-index:-1715" type="#_x0000_t75">
            <v:imagedata r:id="rId81" o:title=""/>
          </v:shape>
        </w:pict>
      </w:r>
      <w:r>
        <w:rPr/>
        <w:pict>
          <v:shape style="width:25.468pt;height:8.802pt;mso-position-horizontal-relative:char;mso-position-vertical-relative:line" type="#_x0000_t75">
            <v:imagedata r:id="rId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12.388pt;height:8.802pt;mso-position-horizontal-relative:char;mso-position-vertical-relative:line" type="#_x0000_t75">
            <v:imagedata r:id="rId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(1)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3" w:after="0" w:line="249" w:lineRule="auto"/>
        <w:ind w:right="6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pict>
          <v:shape style="width:12.9296pt;height:8.3672pt;mso-position-horizontal-relative:char;mso-position-vertical-relative:line" type="#_x0000_t75">
            <v:imagedata r:id="rId8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matter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cessfully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distinguish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position w:val="0"/>
        </w:rPr>
        <w:pict>
          <v:shape style="width:7.738pt;height:8.3666pt;mso-position-horizontal-relative:char;mso-position-vertical-relative:line" type="#_x0000_t75">
            <v:imagedata r:id="rId8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pict>
          <v:shape style="width:12.3854pt;height:8.3675pt;mso-position-horizontal-relative:char;mso-position-vertical-relative:line" type="#_x0000_t75">
            <v:imagedata r:id="rId8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more).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atomic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9297pt;height:8.3066pt;mso-position-horizontal-relative:char;mso-position-vertical-relative:line" type="#_x0000_t75">
            <v:imagedata r:id="rId8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sense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maximizing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49" w:lineRule="auto"/>
        <w:ind w:right="61" w:firstLine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01.469788pt;margin-top:-10.052434pt;width:43.6319pt;height:9.9626pt;mso-position-horizontal-relative:page;mso-position-vertical-relative:paragraph;z-index:-1691" coordorigin="8029,-201" coordsize="873,199">
            <v:shape style="position:absolute;left:8029;top:-201;width:170;height:199" type="#_x0000_t75">
              <v:imagedata r:id="rId88" o:title=""/>
            </v:shape>
            <v:shape style="position:absolute;left:8219;top:-201;width:306;height:199" type="#_x0000_t75">
              <v:imagedata r:id="rId89" o:title=""/>
            </v:shape>
            <v:shape style="position:absolute;left:8549;top:-201;width:353;height:199" type="#_x0000_t75">
              <v:imagedata r:id="rId90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reasonably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780" w:bottom="280" w:left="660" w:right="1080"/>
          <w:cols w:num="3" w:equalWidth="0">
            <w:col w:w="2425" w:space="226"/>
            <w:col w:w="2473" w:space="239"/>
            <w:col w:w="5137"/>
          </w:cols>
        </w:sectPr>
      </w:pPr>
      <w:rPr/>
    </w:p>
    <w:p>
      <w:pPr>
        <w:spacing w:before="38" w:after="0" w:line="249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94.960297pt;margin-top:-24.396921pt;width:6.9642pt;height:2.6116pt;mso-position-horizontal-relative:page;mso-position-vertical-relative:paragraph;z-index:-1720" type="#_x0000_t75">
            <v:imagedata r:id="rId91" o:title=""/>
          </v:shape>
        </w:pict>
      </w:r>
      <w:r>
        <w:rPr/>
        <w:pict>
          <v:group style="position:absolute;margin-left:105.461098pt;margin-top:-30.104622pt;width:55.537pt;height:21.48pt;mso-position-horizontal-relative:page;mso-position-vertical-relative:paragraph;z-index:-1718" coordorigin="2109,-602" coordsize="1111,430">
            <v:shape style="position:absolute;left:2109;top:-602;width:277;height:430" type="#_x0000_t75">
              <v:imagedata r:id="rId92" o:title=""/>
            </v:shape>
            <v:shape style="position:absolute;left:2416;top:-561;width:169;height:199" type="#_x0000_t75">
              <v:imagedata r:id="rId93" o:title=""/>
            </v:shape>
            <v:shape style="position:absolute;left:2605;top:-561;width:296;height:199" type="#_x0000_t75">
              <v:imagedata r:id="rId94" o:title=""/>
            </v:shape>
            <v:shape style="position:absolute;left:2923;top:-550;width:297;height:176" type="#_x0000_t75">
              <v:imagedata r:id="rId95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(1),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decomposed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decomposition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9" w:lineRule="auto"/>
        <w:ind w:left="102" w:right="-54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capability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especially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scenarios: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scenarios,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blockwise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reliably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features.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Consequentl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blurred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contrast,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characterize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left="66" w:right="-20" w:firstLine="199"/>
        <w:jc w:val="right"/>
        <w:tabs>
          <w:tab w:pos="1000" w:val="left"/>
          <w:tab w:pos="1460" w:val="left"/>
          <w:tab w:pos="1760" w:val="left"/>
          <w:tab w:pos="2520" w:val="left"/>
          <w:tab w:pos="2820" w:val="left"/>
          <w:tab w:pos="3760" w:val="left"/>
          <w:tab w:pos="3900" w:val="left"/>
          <w:tab w:pos="4300" w:val="left"/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7.809799pt;margin-top:37.750671pt;width:40.268300pt;height:9.9626pt;mso-position-horizontal-relative:page;mso-position-vertical-relative:paragraph;z-index:-1714" coordorigin="756,755" coordsize="805,199">
            <v:shape style="position:absolute;left:756;top:755;width:170;height:199" type="#_x0000_t75">
              <v:imagedata r:id="rId96" o:title=""/>
            </v:shape>
            <v:shape style="position:absolute;left:945;top:755;width:297;height:199" type="#_x0000_t75">
              <v:imagedata r:id="rId97" o:title=""/>
            </v:shape>
            <v:shape style="position:absolute;left:1265;top:767;width:297;height:176" type="#_x0000_t75">
              <v:imagedata r:id="rId98" o:title=""/>
            </v:shape>
            <w10:wrap type="none"/>
          </v:group>
        </w:pict>
      </w:r>
      <w:r>
        <w:rPr/>
        <w:pict>
          <v:shape style="position:absolute;margin-left:82.5905pt;margin-top:44.134373pt;width:14.8676pt;height:2.9985pt;mso-position-horizontal-relative:page;mso-position-vertical-relative:paragraph;z-index:-1713" type="#_x0000_t75">
            <v:imagedata r:id="rId99" o:title=""/>
          </v:shape>
        </w:pict>
      </w:r>
      <w:r>
        <w:rPr/>
        <w:pict>
          <v:shape style="position:absolute;margin-left:147.750504pt;margin-top:44.134373pt;width:14.8676pt;height:2.9985pt;mso-position-horizontal-relative:page;mso-position-vertical-relative:paragraph;z-index:-1712" type="#_x0000_t75">
            <v:imagedata r:id="rId10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8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maximize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pict>
          <v:shape style="width:25.4679pt;height:8.802pt;mso-position-horizontal-relative:char;mso-position-vertical-relative:line" type="#_x0000_t75">
            <v:imagedata r:id="rId10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pict>
          <v:shape style="width:12.388pt;height:8.802pt;mso-position-horizontal-relative:char;mso-position-vertical-relative:line" type="#_x0000_t75">
            <v:imagedata r:id="rId10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pict>
          <v:shape style="width:14.3716pt;height:9.9626pt;mso-position-horizontal-relative:char;mso-position-vertical-relative:line" type="#_x0000_t75">
            <v:imagedata r:id="rId1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23" w:lineRule="exact"/>
        <w:ind w:left="102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cent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lossless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compression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[16],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249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57.810501pt;margin-top:32.650845pt;width:14.8076pt;height:2.9985pt;mso-position-horizontal-relative:page;mso-position-vertical-relative:paragraph;z-index:-1711" type="#_x0000_t75">
            <v:imagedata r:id="rId104" o:title=""/>
          </v:shape>
        </w:pict>
      </w:r>
      <w:r>
        <w:rPr/>
        <w:pict>
          <v:shape style="position:absolute;margin-left:140.910507pt;margin-top:32.650845pt;width:14.8076pt;height:2.9985pt;mso-position-horizontal-relative:page;mso-position-vertical-relative:paragraph;z-index:-1710" type="#_x0000_t75">
            <v:imagedata r:id="rId105" o:title=""/>
          </v:shape>
        </w:pict>
      </w:r>
      <w:r>
        <w:rPr/>
        <w:pict>
          <v:shape style="position:absolute;margin-left:187.410507pt;margin-top:56.590843pt;width:14.8076pt;height:2.9985pt;mso-position-horizontal-relative:page;mso-position-vertical-relative:paragraph;z-index:-1709" type="#_x0000_t75">
            <v:imagedata r:id="rId10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orientation-adapt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III.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ariance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4.848pt;height:8.8011pt;mso-position-horizontal-relative:char;mso-position-vertical-relative:line" type="#_x0000_t75">
            <v:imagedata r:id="rId10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pict>
          <v:shape style="width:22.4242pt;height:8.3675pt;mso-position-horizontal-relative:char;mso-position-vertical-relative:line" type="#_x0000_t75">
            <v:imagedata r:id="rId10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12.388pt;height:8.8019pt;mso-position-horizontal-relative:char;mso-position-vertical-relative:line" type="#_x0000_t75">
            <v:imagedata r:id="rId10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-3"/>
        </w:rPr>
        <w:pict>
          <v:shape style="width:10.6034pt;height:8.3675pt;mso-position-horizontal-relative:char;mso-position-vertical-relative:line" type="#_x0000_t75">
            <v:imagedata r:id="rId1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access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pict>
          <v:shape style="width:14.848pt;height:8.8013pt;mso-position-horizontal-relative:char;mso-position-vertical-relative:line" type="#_x0000_t75">
            <v:imagedata r:id="rId1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position w:val="-3"/>
        </w:rPr>
        <w:pict>
          <v:shape style="width:22.4842pt;height:8.3675pt;mso-position-horizontal-relative:char;mso-position-vertical-relative:line" type="#_x0000_t75">
            <v:imagedata r:id="rId1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vitable,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choice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plays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performance.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second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viate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associated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speci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Recognizing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iculty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inding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ersally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situations,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ix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1" w:after="0" w:line="249" w:lineRule="auto"/>
        <w:ind w:left="498" w:right="62" w:firstLine="-26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globally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stationar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second-order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ariance).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auto"/>
        <w:ind w:right="97"/>
        <w:jc w:val="right"/>
        <w:tabs>
          <w:tab w:pos="860" w:val="left"/>
          <w:tab w:pos="1660" w:val="left"/>
          <w:tab w:pos="2480" w:val="left"/>
          <w:tab w:pos="3400" w:val="left"/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11.069794pt;margin-top:-21.993097pt;width:43.6319pt;height:9.9626pt;mso-position-horizontal-relative:page;mso-position-vertical-relative:paragraph;z-index:-1690" coordorigin="8221,-440" coordsize="873,199">
            <v:shape style="position:absolute;left:8221;top:-440;width:170;height:199" type="#_x0000_t75">
              <v:imagedata r:id="rId113" o:title=""/>
            </v:shape>
            <v:shape style="position:absolute;left:8411;top:-440;width:306;height:199" type="#_x0000_t75">
              <v:imagedata r:id="rId114" o:title=""/>
            </v:shape>
            <v:shape style="position:absolute;left:8741;top:-440;width:353;height:199" type="#_x0000_t75">
              <v:imagedata r:id="rId115" o:title=""/>
            </v:shape>
            <w10:wrap type="none"/>
          </v:group>
        </w:pict>
      </w:r>
      <w:r>
        <w:rPr/>
        <w:pict>
          <v:shape style="position:absolute;margin-left:511.286804pt;margin-top:2.468002pt;width:8.511800pt;height:6.8675pt;mso-position-horizontal-relative:page;mso-position-vertical-relative:paragraph;z-index:-1689" type="#_x0000_t75">
            <v:imagedata r:id="rId1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satis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th-order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3" w:lineRule="auto"/>
        <w:ind w:left="2221" w:right="80" w:firstLine="-1723"/>
        <w:jc w:val="left"/>
        <w:tabs>
          <w:tab w:pos="1400" w:val="left"/>
          <w:tab w:pos="2420" w:val="left"/>
          <w:tab w:pos="4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51.149811pt;margin-top:2.337571pt;width:51.9082pt;height:9.9626pt;mso-position-horizontal-relative:page;mso-position-vertical-relative:paragraph;z-index:-1688" coordorigin="9023,47" coordsize="1038,199">
            <v:shape style="position:absolute;left:9023;top:47;width:169;height:199" type="#_x0000_t75">
              <v:imagedata r:id="rId117" o:title=""/>
            </v:shape>
            <v:shape style="position:absolute;left:9212;top:47;width:306;height:199" type="#_x0000_t75">
              <v:imagedata r:id="rId118" o:title=""/>
            </v:shape>
            <v:shape style="position:absolute;left:9541;top:58;width:520;height:176" type="#_x0000_t75">
              <v:imagedata r:id="rId119" o:title=""/>
            </v:shape>
            <w10:wrap type="none"/>
          </v:group>
        </w:pict>
      </w:r>
      <w:r>
        <w:rPr/>
        <w:pict>
          <v:shape style="position:absolute;margin-left:326.6203pt;margin-top:18.013071pt;width:6.9642pt;height:2.6116pt;mso-position-horizontal-relative:page;mso-position-vertical-relative:paragraph;z-index:-1687" type="#_x0000_t75">
            <v:imagedata r:id="rId120" o:title=""/>
          </v:shape>
        </w:pict>
      </w:r>
      <w:r>
        <w:rPr/>
        <w:pict>
          <v:group style="position:absolute;margin-left:336.90979pt;margin-top:14.337571pt;width:51.90830pt;height:9.9626pt;mso-position-horizontal-relative:page;mso-position-vertical-relative:paragraph;z-index:-1686" coordorigin="6738,287" coordsize="1038,199">
            <v:shape style="position:absolute;left:6738;top:287;width:170;height:199" type="#_x0000_t75">
              <v:imagedata r:id="rId121" o:title=""/>
            </v:shape>
            <v:shape style="position:absolute;left:6927;top:287;width:306;height:199" type="#_x0000_t75">
              <v:imagedata r:id="rId122" o:title=""/>
            </v:shape>
            <v:shape style="position:absolute;left:7256;top:298;width:520;height:176" type="#_x0000_t75">
              <v:imagedata r:id="rId123" o:title=""/>
            </v:shape>
            <w10:wrap type="none"/>
          </v:group>
        </w:pict>
      </w:r>
      <w:r>
        <w:rPr/>
        <w:pict>
          <v:shape style="position:absolute;margin-left:393.390503pt;margin-top:20.721371pt;width:14.8076pt;height:2.9985pt;mso-position-horizontal-relative:page;mso-position-vertical-relative:paragraph;z-index:-1685" type="#_x0000_t75">
            <v:imagedata r:id="rId1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26.0079pt;height:8.802pt;mso-position-horizontal-relative:char;mso-position-vertical-relative:line" type="#_x0000_t75">
            <v:imagedata r:id="rId1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5"/>
        </w:rPr>
        <w:pict>
          <v:shape style="width:13.6712pt;height:9.9626pt;mso-position-horizontal-relative:char;mso-position-vertical-relative:line" type="#_x0000_t75">
            <v:imagedata r:id="rId1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5"/>
        </w:rPr>
        <w:pict>
          <v:shape style="width:29.5516pt;height:9.9626pt;mso-position-horizontal-relative:char;mso-position-vertical-relative:line" type="#_x0000_t75">
            <v:imagedata r:id="rId1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27" w:after="0" w:line="249" w:lineRule="auto"/>
        <w:ind w:right="6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10.686798pt;margin-top:27.177933pt;width:29.5729pt;height:9.9626pt;mso-position-horizontal-relative:page;mso-position-vertical-relative:paragraph;z-index:-1684" coordorigin="10214,544" coordsize="591,199">
            <v:shape style="position:absolute;left:10214;top:544;width:314;height:199" type="#_x0000_t75">
              <v:imagedata r:id="rId128" o:title=""/>
            </v:shape>
            <v:shape style="position:absolute;left:10548;top:555;width:257;height:167" type="#_x0000_t75">
              <v:imagedata r:id="rId129" o:title=""/>
            </v:shape>
            <w10:wrap type="none"/>
          </v:group>
        </w:pict>
      </w:r>
      <w:r>
        <w:rPr/>
        <w:pict>
          <v:shape style="position:absolute;margin-left:545.310425pt;margin-top:31.917433pt;width:6.1904pt;height:.4836pt;mso-position-horizontal-relative:page;mso-position-vertical-relative:paragraph;z-index:-1683" type="#_x0000_t75">
            <v:imagedata r:id="rId130" o:title=""/>
          </v:shape>
        </w:pict>
      </w:r>
      <w:r>
        <w:rPr/>
        <w:pict>
          <v:group style="position:absolute;margin-left:301.430115pt;margin-top:37.081532pt;width:30.988pt;height:23.939pt;mso-position-horizontal-relative:page;mso-position-vertical-relative:paragraph;z-index:-1682" coordorigin="6029,742" coordsize="620,479">
            <v:shape style="position:absolute;left:6102;top:742;width:62;height:31" type="#_x0000_t75">
              <v:imagedata r:id="rId131" o:title=""/>
            </v:shape>
            <v:shape style="position:absolute;left:6029;top:766;width:527;height:215" type="#_x0000_t75">
              <v:imagedata r:id="rId132" o:title=""/>
            </v:shape>
            <v:shape style="position:absolute;left:6038;top:1021;width:77;height:199" type="#_x0000_t75">
              <v:imagedata r:id="rId133" o:title=""/>
            </v:shape>
            <v:shape style="position:absolute;left:6128;top:1033;width:520;height:176" type="#_x0000_t75">
              <v:imagedata r:id="rId134" o:title=""/>
            </v:shape>
            <w10:wrap type="none"/>
          </v:group>
        </w:pict>
      </w:r>
      <w:r>
        <w:rPr/>
        <w:pict>
          <v:group style="position:absolute;margin-left:355.730103pt;margin-top:37.081631pt;width:31.2926pt;height:23.9389pt;mso-position-horizontal-relative:page;mso-position-vertical-relative:paragraph;z-index:-1681" coordorigin="7115,742" coordsize="626,479">
            <v:shape style="position:absolute;left:7260;top:742;width:62;height:31" type="#_x0000_t75">
              <v:imagedata r:id="rId135" o:title=""/>
            </v:shape>
            <v:shape style="position:absolute;left:7185;top:794;width:259;height:167" type="#_x0000_t75">
              <v:imagedata r:id="rId136" o:title=""/>
            </v:shape>
            <v:shape style="position:absolute;left:7115;top:1021;width:626;height:199" type="#_x0000_t75">
              <v:imagedata r:id="rId137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boils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minimum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mean-square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(MMSE)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minimizing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30" w:lineRule="exact"/>
        <w:ind w:left="508" w:right="281"/>
        <w:jc w:val="center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545.020203pt;margin-top:5.548288pt;width:6.9642pt;height:2.6116pt;mso-position-horizontal-relative:page;mso-position-vertical-relative:paragraph;z-index:-1680" type="#_x0000_t75">
            <v:imagedata r:id="rId1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pict>
          <v:shape style="width:12.8696pt;height:8.3672pt;mso-position-horizontal-relative:char;mso-position-vertical-relative:line" type="#_x0000_t75">
            <v:imagedata r:id="rId1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12.5929pt;height:8.3674pt;mso-position-horizontal-relative:char;mso-position-vertical-relative:line" type="#_x0000_t75">
            <v:imagedata r:id="rId1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716" w:right="-20"/>
        <w:jc w:val="left"/>
        <w:rPr>
          <w:rFonts w:ascii="Times New Roman" w:hAnsi="Times New Roman" w:cs="Times New Roman" w:eastAsia="Times New Roman"/>
          <w:sz w:val="6.044922"/>
          <w:szCs w:val="6.044922"/>
        </w:rPr>
      </w:pPr>
      <w:rPr/>
      <w:r>
        <w:rPr/>
        <w:pict>
          <v:shape style="width:14.9866pt;height:3.0225pt;mso-position-horizontal-relative:char;mso-position-vertical-relative:line" type="#_x0000_t75">
            <v:imagedata r:id="rId141" o:title=""/>
          </v:shape>
        </w:pict>
      </w:r>
      <w:r>
        <w:rPr>
          <w:rFonts w:ascii="Times New Roman" w:hAnsi="Times New Roman" w:cs="Times New Roman" w:eastAsia="Times New Roman"/>
          <w:sz w:val="6.044922"/>
          <w:szCs w:val="6.044922"/>
        </w:rPr>
      </w:r>
    </w:p>
    <w:p>
      <w:pPr>
        <w:spacing w:before="26" w:after="0" w:line="590" w:lineRule="atLeast"/>
        <w:ind w:left="165" w:right="96" w:firstLine="1513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03.480286pt;margin-top:24.8647pt;width:6.9642pt;height:2.6116pt;mso-position-horizontal-relative:page;mso-position-vertical-relative:paragraph;z-index:-1679" type="#_x0000_t75">
            <v:imagedata r:id="rId142" o:title=""/>
          </v:shape>
        </w:pict>
      </w:r>
      <w:r>
        <w:rPr/>
        <w:pict>
          <v:shape style="position:absolute;margin-left:417.664215pt;margin-top:11.4708pt;width:6.199pt;height:4.7461pt;mso-position-horizontal-relative:page;mso-position-vertical-relative:paragraph;z-index:-1678" type="#_x0000_t75">
            <v:imagedata r:id="rId143" o:title=""/>
          </v:shape>
        </w:pict>
      </w:r>
      <w:r>
        <w:rPr/>
        <w:pict>
          <v:group style="position:absolute;margin-left:414.041107pt;margin-top:19.2169pt;width:52.417pt;height:21.42pt;mso-position-horizontal-relative:page;mso-position-vertical-relative:paragraph;z-index:-1677" coordorigin="8281,384" coordsize="1048,428">
            <v:shape style="position:absolute;left:8281;top:384;width:506;height:428" type="#_x0000_t75">
              <v:imagedata r:id="rId144" o:title=""/>
            </v:shape>
            <v:shape style="position:absolute;left:8801;top:435;width:529;height:167" type="#_x0000_t75">
              <v:imagedata r:id="rId145" o:title=""/>
            </v:shape>
            <w10:wrap type="none"/>
          </v:group>
        </w:pict>
      </w:r>
      <w:r>
        <w:rPr/>
        <w:pict>
          <v:shape style="width:12.9296pt;height:8.3675pt;mso-position-horizontal-relative:char;mso-position-vertical-relative:line" type="#_x0000_t75">
            <v:imagedata r:id="rId1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classical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iener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iltering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theory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[20],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241" w:lineRule="auto"/>
        <w:ind w:right="6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84.423615pt;margin-top:2.626822pt;width:5.3369pt;height:7.254pt;mso-position-horizontal-relative:page;mso-position-vertical-relative:paragraph;z-index:-1676" type="#_x0000_t75">
            <v:imagedata r:id="rId147" o:title=""/>
          </v:shape>
        </w:pict>
      </w:r>
      <w:r>
        <w:rPr/>
        <w:pict>
          <v:shape style="position:absolute;margin-left:394.060303pt;margin-top:6.011722pt;width:6.9642pt;height:2.6116pt;mso-position-horizontal-relative:page;mso-position-vertical-relative:paragraph;z-index:-1675" type="#_x0000_t75">
            <v:imagedata r:id="rId1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pict>
          <v:shape style="width:10.8504pt;height:9.9626pt;mso-position-horizontal-relative:char;mso-position-vertical-relative:line" type="#_x0000_t75">
            <v:imagedata r:id="rId1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33.704100pt;height:10.76410pt;mso-position-horizontal-relative:char;mso-position-vertical-relative:line" type="#_x0000_t75">
            <v:imagedata r:id="rId1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second-order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statistics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ariance)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9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1.503601pt;margin-top:2.178349pt;width:15.1009pt;height:7.2544pt;mso-position-horizontal-relative:page;mso-position-vertical-relative:paragraph;z-index:-1674" coordorigin="7830,44" coordsize="302,145">
            <v:shape style="position:absolute;left:7830;top:44;width:108;height:145" type="#_x0000_t75">
              <v:imagedata r:id="rId151" o:title=""/>
            </v:shape>
            <v:shape style="position:absolute;left:7993;top:111;width:139;height:52" type="#_x0000_t75">
              <v:imagedata r:id="rId152" o:title=""/>
            </v:shape>
            <w10:wrap type="none"/>
          </v:group>
        </w:pict>
      </w:r>
      <w:r>
        <w:rPr/>
        <w:pict>
          <v:group style="position:absolute;margin-left:410.430511pt;margin-top:.546748pt;width:50.799pt;height:11.3041pt;mso-position-horizontal-relative:page;mso-position-vertical-relative:paragraph;z-index:-1673" coordorigin="8209,11" coordsize="1016,226">
            <v:shape style="position:absolute;left:8209;top:38;width:46;height:199" type="#_x0000_t75">
              <v:imagedata r:id="rId153" o:title=""/>
            </v:shape>
            <v:shape style="position:absolute;left:8277;top:11;width:948;height:226" type="#_x0000_t75">
              <v:imagedata r:id="rId154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(3)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auto"/>
        <w:ind w:left="281" w:right="110" w:firstLine="-316"/>
        <w:jc w:val="right"/>
        <w:tabs>
          <w:tab w:pos="1760" w:val="left"/>
          <w:tab w:pos="4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42.940308pt;margin-top:5.562837pt;width:6.9642pt;height:2.6116pt;mso-position-horizontal-relative:page;mso-position-vertical-relative:paragraph;z-index:-1672" type="#_x0000_t75">
            <v:imagedata r:id="rId155" o:title=""/>
          </v:shape>
        </w:pict>
      </w:r>
      <w:r>
        <w:rPr/>
        <w:pict>
          <v:group style="position:absolute;margin-left:334.406891pt;margin-top:1.887337pt;width:29.6474pt;height:20.8877pt;mso-position-horizontal-relative:page;mso-position-vertical-relative:paragraph;z-index:-1671" coordorigin="6688,38" coordsize="593,418">
            <v:shape style="position:absolute;left:7080;top:38;width:201;height:199" type="#_x0000_t75">
              <v:imagedata r:id="rId156" o:title=""/>
            </v:shape>
            <v:shape style="position:absolute;left:6688;top:288;width:415;height:167" type="#_x0000_t75">
              <v:imagedata r:id="rId157" o:title=""/>
            </v:shape>
            <w10:wrap type="none"/>
          </v:group>
        </w:pict>
      </w:r>
      <w:r>
        <w:rPr/>
        <w:pict>
          <v:group style="position:absolute;margin-left:367.17041pt;margin-top:1.887337pt;width:50.5506pt;height:21.9026pt;mso-position-horizontal-relative:page;mso-position-vertical-relative:paragraph;z-index:-1670" coordorigin="7343,38" coordsize="1011,438">
            <v:shape style="position:absolute;left:7343;top:38;width:1011;height:199" type="#_x0000_t75">
              <v:imagedata r:id="rId158" o:title=""/>
            </v:shape>
            <v:shape style="position:absolute;left:7432;top:277;width:31;height:199" type="#_x0000_t75">
              <v:imagedata r:id="rId159" o:title=""/>
            </v:shape>
            <v:shape style="position:absolute;left:7474;top:277;width:328;height:199" type="#_x0000_t75">
              <v:imagedata r:id="rId160" o:title=""/>
            </v:shape>
            <v:shape style="position:absolute;left:7937;top:288;width:272;height:167" type="#_x0000_t75">
              <v:imagedata r:id="rId161" o:title=""/>
            </v:shape>
            <w10:wrap type="none"/>
          </v:group>
        </w:pict>
      </w:r>
      <w:r>
        <w:rPr/>
        <w:pict>
          <v:group style="position:absolute;margin-left:423.650085pt;margin-top:1.887337pt;width:88.1493pt;height:32.8277pt;mso-position-horizontal-relative:page;mso-position-vertical-relative:paragraph;z-index:-1669" coordorigin="8473,38" coordsize="1763,657">
            <v:shape style="position:absolute;left:8473;top:100;width:173;height:117" type="#_x0000_t75">
              <v:imagedata r:id="rId162" o:title=""/>
            </v:shape>
            <v:shape style="position:absolute;left:8932;top:38;width:439;height:199" type="#_x0000_t75">
              <v:imagedata r:id="rId163" o:title=""/>
            </v:shape>
            <v:shape style="position:absolute;left:9384;top:49;width:259;height:167" type="#_x0000_t75">
              <v:imagedata r:id="rId164" o:title=""/>
            </v:shape>
            <v:shape style="position:absolute;left:8528;top:277;width:438;height:199" type="#_x0000_t75">
              <v:imagedata r:id="rId165" o:title=""/>
            </v:shape>
            <v:shape style="position:absolute;left:8978;top:288;width:472;height:167" type="#_x0000_t75">
              <v:imagedata r:id="rId166" o:title=""/>
            </v:shape>
            <v:shape style="position:absolute;left:9464;top:277;width:537;height:199" type="#_x0000_t75">
              <v:imagedata r:id="rId167" o:title=""/>
            </v:shape>
            <v:shape style="position:absolute;left:9657;top:38;width:579;height:438" type="#_x0000_t75">
              <v:imagedata r:id="rId168" o:title=""/>
            </v:shape>
            <v:shape style="position:absolute;left:9349;top:527;width:259;height:167" type="#_x0000_t75">
              <v:imagedata r:id="rId169" o:title=""/>
            </v:shape>
            <w10:wrap type="none"/>
          </v:group>
        </w:pict>
      </w:r>
      <w:r>
        <w:rPr/>
        <w:pict>
          <v:shape style="position:absolute;margin-left:436.1203pt;margin-top:5.562837pt;width:6.9642pt;height:2.6116pt;mso-position-horizontal-relative:page;mso-position-vertical-relative:paragraph;z-index:-1668" type="#_x0000_t75">
            <v:imagedata r:id="rId170" o:title=""/>
          </v:shape>
        </w:pict>
      </w:r>
      <w:r>
        <w:rPr/>
        <w:pict>
          <v:shape style="position:absolute;margin-left:536.740173pt;margin-top:2.370937pt;width:4.6428pt;height:7.0609pt;mso-position-horizontal-relative:page;mso-position-vertical-relative:paragraph;z-index:-1667" type="#_x0000_t75">
            <v:imagedata r:id="rId171" o:title=""/>
          </v:shape>
        </w:pict>
      </w:r>
      <w:r>
        <w:rPr/>
        <w:pict>
          <v:shape style="position:absolute;margin-left:360.100311pt;margin-top:17.502836pt;width:6.9642pt;height:2.6116pt;mso-position-horizontal-relative:page;mso-position-vertical-relative:paragraph;z-index:-1666" type="#_x0000_t75">
            <v:imagedata r:id="rId172" o:title=""/>
          </v:shape>
        </w:pict>
      </w:r>
      <w:r>
        <w:rPr/>
        <w:pict>
          <v:shape style="position:absolute;margin-left:415.360291pt;margin-top:17.502836pt;width:6.9642pt;height:2.6116pt;mso-position-horizontal-relative:page;mso-position-vertical-relative:paragraph;z-index:-1665" type="#_x0000_t75">
            <v:imagedata r:id="rId173" o:title=""/>
          </v:shape>
        </w:pict>
      </w:r>
      <w:r>
        <w:rPr/>
        <w:pict>
          <v:shape style="position:absolute;margin-left:301.526886pt;margin-top:13.827336pt;width:11.5748pt;height:21.9026pt;mso-position-horizontal-relative:page;mso-position-vertical-relative:paragraph;z-index:-1664" type="#_x0000_t75">
            <v:imagedata r:id="rId17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0.6994pt;height:8.6575pt;mso-position-horizontal-relative:char;mso-position-vertical-relative:line" type="#_x0000_t75">
            <v:imagedata r:id="rId17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7.7691pt;height:9.9626pt;mso-position-horizontal-relative:char;mso-position-vertical-relative:line" type="#_x0000_t75">
            <v:imagedata r:id="rId17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pict>
          <v:shape style="width:6.1904pt;height:7.9314pt;mso-position-horizontal-relative:char;mso-position-vertical-relative:line" type="#_x0000_t75">
            <v:imagedata r:id="rId17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pict>
          <v:shape style="width:6.1904pt;height:7.9314pt;mso-position-horizontal-relative:char;mso-position-vertical-relative:line" type="#_x0000_t75">
            <v:imagedata r:id="rId17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0"/>
        </w:rPr>
        <w:pict>
          <v:shape style="width:6.1904pt;height:7.9314pt;mso-position-horizontal-relative:char;mso-position-vertical-relative:line" type="#_x0000_t75">
            <v:imagedata r:id="rId17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-4"/>
        </w:rPr>
        <w:pict>
          <v:shape style="width:7.3578pt;height:8.8987pt;mso-position-horizontal-relative:char;mso-position-vertical-relative:line" type="#_x0000_t75">
            <v:imagedata r:id="rId18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0"/>
        </w:rPr>
        <w:pict>
          <v:shape style="width:2.3214pt;height:7.0609pt;mso-position-horizontal-relative:char;mso-position-vertical-relative:line" type="#_x0000_t75">
            <v:imagedata r:id="rId18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-3"/>
        </w:rPr>
        <w:pict>
          <v:shape style="width:6.1904pt;height:7.9314pt;mso-position-horizontal-relative:char;mso-position-vertical-relative:line" type="#_x0000_t75">
            <v:imagedata r:id="rId1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0"/>
          <w:position w:val="0"/>
        </w:rPr>
      </w:r>
    </w:p>
    <w:p>
      <w:pPr>
        <w:spacing w:before="3" w:after="0" w:line="249" w:lineRule="auto"/>
        <w:ind w:right="61" w:firstLine="26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76.830505pt;margin-top:14.558447pt;width:38.4527pt;height:8.3675pt;mso-position-horizontal-relative:page;mso-position-vertical-relative:paragraph;z-index:-1663" coordorigin="7537,291" coordsize="769,167">
            <v:shape style="position:absolute;left:7537;top:369;width:207;height:21" type="#_x0000_t75">
              <v:imagedata r:id="rId183" o:title=""/>
            </v:shape>
            <v:shape style="position:absolute;left:7790;top:291;width:515;height:167" type="#_x0000_t75">
              <v:imagedata r:id="rId184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Geometricall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(3)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projection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subspace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spanned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22.96420pt;height:8.3673pt;mso-position-horizontal-relative:char;mso-position-vertical-relative:line" type="#_x0000_t75">
            <v:imagedata r:id="rId18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least-square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sense.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assumption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locally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stationary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estimated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“c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ariance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method”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[20]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9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68.906891pt;margin-top:.3pt;width:20.7426pt;height:10.9841pt;mso-position-horizontal-relative:page;mso-position-vertical-relative:paragraph;z-index:-1662" coordorigin="7378,6" coordsize="415,220">
            <v:shape style="position:absolute;left:7437;top:6;width:62;height:31" type="#_x0000_t75">
              <v:imagedata r:id="rId186" o:title=""/>
            </v:shape>
            <v:shape style="position:absolute;left:7378;top:58;width:415;height:167" type="#_x0000_t75">
              <v:imagedata r:id="rId187" o:title=""/>
            </v:shape>
            <w10:wrap type="none"/>
          </v:group>
        </w:pict>
      </w:r>
      <w:r>
        <w:rPr/>
        <w:pict>
          <v:shape style="position:absolute;margin-left:394.1203pt;margin-top:6.0118pt;width:6.9642pt;height:2.6116pt;mso-position-horizontal-relative:page;mso-position-vertical-relative:paragraph;z-index:-1661" type="#_x0000_t75">
            <v:imagedata r:id="rId188" o:title=""/>
          </v:shape>
        </w:pict>
      </w:r>
      <w:r>
        <w:rPr/>
        <w:pict>
          <v:group style="position:absolute;margin-left:404.6203pt;margin-top:1.0549pt;width:23.1978pt;height:10.6637pt;mso-position-horizontal-relative:page;mso-position-vertical-relative:paragraph;z-index:-1660" coordorigin="8092,21" coordsize="464,213">
            <v:shape style="position:absolute;left:8092;top:21;width:259;height:177" type="#_x0000_t75">
              <v:imagedata r:id="rId189" o:title=""/>
            </v:shape>
            <v:shape style="position:absolute;left:8374;top:56;width:182;height:178" type="#_x0000_t75">
              <v:imagedata r:id="rId190" o:title=""/>
            </v:shape>
            <w10:wrap type="none"/>
          </v:group>
        </w:pict>
      </w:r>
      <w:r>
        <w:rPr/>
        <w:pict>
          <v:shape style="position:absolute;margin-left:455.500305pt;margin-top:6.0118pt;width:6.9642pt;height:2.6116pt;mso-position-horizontal-relative:page;mso-position-vertical-relative:paragraph;z-index:-1659" type="#_x0000_t75">
            <v:imagedata r:id="rId191" o:title=""/>
          </v:shape>
        </w:pict>
      </w:r>
      <w:r>
        <w:rPr/>
        <w:pict>
          <v:shape style="width:10.9994pt;height:11.2841pt;mso-position-horizontal-relative:char;mso-position-vertical-relative:line" type="#_x0000_t75">
            <v:imagedata r:id="rId19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4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position w:val="-4"/>
        </w:rPr>
        <w:pict>
          <v:shape style="width:19.9402pt;height:10.7604pt;mso-position-horizontal-relative:char;mso-position-vertical-relative:line" type="#_x0000_t75">
            <v:imagedata r:id="rId19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(4)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right="62"/>
        <w:jc w:val="both"/>
        <w:tabs>
          <w:tab w:pos="2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28.55011pt;margin-top:2.177447pt;width:15.8344pt;height:9.1888pt;mso-position-horizontal-relative:page;mso-position-vertical-relative:paragraph;z-index:-1658" coordorigin="6571,44" coordsize="317,184">
            <v:shape style="position:absolute;left:6571;top:44;width:121;height:184" type="#_x0000_t75">
              <v:imagedata r:id="rId194" o:title=""/>
            </v:shape>
            <v:shape style="position:absolute;left:6748;top:111;width:139;height:52" type="#_x0000_t75">
              <v:imagedata r:id="rId195" o:title=""/>
            </v:shape>
            <w10:wrap type="none"/>
          </v:group>
        </w:pict>
      </w:r>
      <w:r>
        <w:rPr/>
        <w:pict>
          <v:group style="position:absolute;margin-left:349.063904pt;margin-top:1.887347pt;width:25.0104pt;height:9.9626pt;mso-position-horizontal-relative:page;mso-position-vertical-relative:paragraph;z-index:-1657" coordorigin="6981,38" coordsize="500,199">
            <v:shape style="position:absolute;left:6981;top:38;width:31;height:199" type="#_x0000_t75">
              <v:imagedata r:id="rId196" o:title=""/>
            </v:shape>
            <v:shape style="position:absolute;left:7021;top:49;width:460;height:167" type="#_x0000_t75">
              <v:imagedata r:id="rId197" o:title=""/>
            </v:shape>
            <w10:wrap type="none"/>
          </v:group>
        </w:pict>
      </w:r>
      <w:r>
        <w:rPr/>
        <w:pict>
          <v:group style="position:absolute;margin-left:377.190491pt;margin-top:1.085847pt;width:49.1241pt;height:10.76410pt;mso-position-horizontal-relative:page;mso-position-vertical-relative:paragraph;z-index:-1656" coordorigin="7544,22" coordsize="982,215">
            <v:shape style="position:absolute;left:7544;top:127;width:207;height:21" type="#_x0000_t75">
              <v:imagedata r:id="rId198" o:title=""/>
            </v:shape>
            <v:shape style="position:absolute;left:7797;top:22;width:729;height:215" type="#_x0000_t75">
              <v:imagedata r:id="rId199" o:title=""/>
            </v:shape>
            <w10:wrap type="none"/>
          </v:group>
        </w:pict>
      </w:r>
      <w:r>
        <w:rPr/>
        <w:pict>
          <v:shape style="position:absolute;margin-left:451.706787pt;margin-top:2.467547pt;width:10.0594pt;height:6.8675pt;mso-position-horizontal-relative:page;mso-position-vertical-relative:paragraph;z-index:-1655" type="#_x0000_t75">
            <v:imagedata r:id="rId200" o:title=""/>
          </v:shape>
        </w:pict>
      </w:r>
      <w:r>
        <w:rPr/>
        <w:pict>
          <v:shape style="position:absolute;margin-left:466.030792pt;margin-top:4.402047pt;width:5.4166pt;height:4.933pt;mso-position-horizontal-relative:page;mso-position-vertical-relative:paragraph;z-index:-1654" type="#_x0000_t75">
            <v:imagedata r:id="rId201" o:title=""/>
          </v:shape>
        </w:pict>
      </w:r>
      <w:r>
        <w:rPr/>
        <w:pict>
          <v:shape style="position:absolute;margin-left:475.650513pt;margin-top:2.757747pt;width:3.869pt;height:6.5773pt;mso-position-horizontal-relative:page;mso-position-vertical-relative:paragraph;z-index:-1653" type="#_x0000_t75">
            <v:imagedata r:id="rId20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pict>
          <v:shape style="width:14.2128pt;height:8.3674pt;mso-position-horizontal-relative:char;mso-position-vertical-relative:line" type="#_x0000_t75">
            <v:imagedata r:id="rId2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2240" w:h="15840"/>
          <w:pgMar w:top="780" w:bottom="280" w:left="660" w:right="1080"/>
          <w:cols w:num="2" w:equalWidth="0">
            <w:col w:w="5125" w:space="238"/>
            <w:col w:w="5137"/>
          </w:cols>
        </w:sectPr>
      </w:pPr>
      <w:rPr/>
    </w:p>
    <w:p>
      <w:pPr>
        <w:spacing w:before="1" w:after="0" w:line="206" w:lineRule="exact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52.600311pt;margin-top:7.096931pt;width:6.9642pt;height:7.0609pt;mso-position-horizontal-relative:page;mso-position-vertical-relative:paragraph;z-index:-1652" type="#_x0000_t75">
            <v:imagedata r:id="rId204" o:title=""/>
          </v:shape>
        </w:pict>
      </w:r>
      <w:r>
        <w:rPr/>
        <w:pict>
          <v:shape style="position:absolute;margin-left:363.220306pt;margin-top:10.288831pt;width:6.9642pt;height:2.6116pt;mso-position-horizontal-relative:page;mso-position-vertical-relative:paragraph;z-index:-1651" type="#_x0000_t75">
            <v:imagedata r:id="rId205" o:title=""/>
          </v:shape>
        </w:pict>
      </w:r>
      <w:r>
        <w:rPr/>
        <w:pict>
          <v:group style="position:absolute;margin-left:376.428589pt;margin-top:-9.269070pt;width:42.8857pt;height:41.7374pt;mso-position-horizontal-relative:page;mso-position-vertical-relative:paragraph;z-index:-1650" coordorigin="7529,-185" coordsize="858,835">
            <v:shape style="position:absolute;left:7529;top:-185;width:77;height:835" type="#_x0000_t75">
              <v:imagedata r:id="rId206" o:title=""/>
            </v:shape>
            <v:shape style="position:absolute;left:7635;top:445;width:751;height:167" type="#_x0000_t75">
              <v:imagedata r:id="rId207" o:title=""/>
            </v:shape>
            <w10:wrap type="none"/>
          </v:group>
        </w:pict>
      </w:r>
      <w:r>
        <w:rPr/>
        <w:pict>
          <v:shape style="position:absolute;margin-left:383.930115pt;margin-top:-7.92637pt;width:33.1642pt;height:8.3675pt;mso-position-horizontal-relative:page;mso-position-vertical-relative:paragraph;z-index:-1649" type="#_x0000_t75">
            <v:imagedata r:id="rId208" o:title=""/>
          </v:shape>
        </w:pict>
      </w:r>
      <w:r>
        <w:rPr/>
        <w:pict>
          <v:shape style="position:absolute;margin-left:430.710388pt;margin-top:-4.057370pt;width:10.4277pt;height:1.064pt;mso-position-horizontal-relative:page;mso-position-vertical-relative:paragraph;z-index:-1648" type="#_x0000_t75">
            <v:imagedata r:id="rId209" o:title=""/>
          </v:shape>
        </w:pict>
      </w:r>
      <w:r>
        <w:rPr/>
        <w:pict>
          <v:group style="position:absolute;margin-left:451.730103pt;margin-top:-9.269070pt;width:46.8755pt;height:41.7374pt;mso-position-horizontal-relative:page;mso-position-vertical-relative:paragraph;z-index:-1647" coordorigin="9035,-185" coordsize="938,835">
            <v:shape style="position:absolute;left:9079;top:-159;width:719;height:167" type="#_x0000_t75">
              <v:imagedata r:id="rId210" o:title=""/>
            </v:shape>
            <v:shape style="position:absolute;left:9035;top:-185;width:938;height:835" type="#_x0000_t75">
              <v:imagedata r:id="rId211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simplicity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paper),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63" w:lineRule="exact"/>
        <w:ind w:left="102" w:right="-20"/>
        <w:jc w:val="left"/>
        <w:tabs>
          <w:tab w:pos="7320" w:val="left"/>
          <w:tab w:pos="8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orientation.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226" w:lineRule="exact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0.710388pt;margin-top:2.641329pt;width:10.4277pt;height:1.064pt;mso-position-horizontal-relative:page;mso-position-vertical-relative:paragraph;z-index:-1646" type="#_x0000_t75">
            <v:imagedata r:id="rId2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ighting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ainst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780" w:bottom="280" w:left="660" w:right="1080"/>
        </w:sectPr>
      </w:pPr>
      <w:rPr/>
    </w:p>
    <w:p>
      <w:pPr>
        <w:spacing w:before="13" w:after="0" w:line="249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0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III.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RIEN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APTIVE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NTERPOL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9" w:lineRule="auto"/>
        <w:ind w:left="102" w:right="-56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71.480286pt;margin-top:29.44364pt;width:6.9642pt;height:2.6116pt;mso-position-horizontal-relative:page;mso-position-vertical-relative:paragraph;z-index:-1708" type="#_x0000_t75">
            <v:imagedata r:id="rId213" o:title=""/>
          </v:shape>
        </w:pict>
      </w:r>
      <w:r>
        <w:rPr/>
        <w:pict>
          <v:group style="position:absolute;margin-left:258.35379pt;margin-top:26.638639pt;width:30.4443pt;height:33.0321pt;mso-position-horizontal-relative:page;mso-position-vertical-relative:paragraph;z-index:-1707" coordorigin="5167,533" coordsize="609,661">
            <v:shape style="position:absolute;left:5645;top:533;width:131;height:170" type="#_x0000_t75">
              <v:imagedata r:id="rId214" o:title=""/>
            </v:shape>
            <v:shape style="position:absolute;left:5572;top:755;width:140;height:199" type="#_x0000_t75">
              <v:imagedata r:id="rId215" o:title=""/>
            </v:shape>
            <v:shape style="position:absolute;left:5167;top:994;width:77;height:199" type="#_x0000_t75">
              <v:imagedata r:id="rId216" o:title=""/>
            </v:shape>
            <v:shape style="position:absolute;left:5257;top:1006;width:519;height:176" type="#_x0000_t75">
              <v:imagedata r:id="rId217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rupted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pict>
          <v:shape style="width:12.8696pt;height:8.3675pt;mso-position-horizontal-relative:char;mso-position-vertical-relative:line" type="#_x0000_t75">
            <v:imagedata r:id="rId2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15.1381pt;height:9.9626pt;mso-position-horizontal-relative:char;mso-position-vertical-relative:line" type="#_x0000_t75">
            <v:imagedata r:id="rId2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31" w:lineRule="exact"/>
        <w:ind w:left="485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8.970501pt;margin-top:7.98704pt;width:14.8676pt;height:2.9985pt;mso-position-horizontal-relative:page;mso-position-vertical-relative:paragraph;z-index:-1706" type="#_x0000_t75">
            <v:imagedata r:id="rId220" o:title=""/>
          </v:shape>
        </w:pict>
      </w:r>
      <w:r>
        <w:rPr/>
        <w:pict>
          <v:shape style="position:absolute;margin-left:219.400299pt;margin-top:5.278739pt;width:6.9642pt;height:2.6116pt;mso-position-horizontal-relative:page;mso-position-vertical-relative:paragraph;z-index:-1705" type="#_x0000_t75">
            <v:imagedata r:id="rId221" o:title=""/>
          </v:shape>
        </w:pict>
      </w:r>
      <w:r>
        <w:rPr/>
        <w:pict>
          <v:shape style="position:absolute;margin-left:240.870499pt;margin-top:7.98704pt;width:14.8676pt;height:2.9985pt;mso-position-horizontal-relative:page;mso-position-vertical-relative:paragraph;z-index:-1704" type="#_x0000_t75">
            <v:imagedata r:id="rId222" o:title=""/>
          </v:shape>
        </w:pict>
      </w:r>
      <w:r>
        <w:rPr/>
        <w:pict>
          <v:shape style="position:absolute;margin-left:259.670105pt;margin-top:4.69844pt;width:5.4166pt;height:4.4493pt;mso-position-horizontal-relative:page;mso-position-vertical-relative:paragraph;z-index:-1703" type="#_x0000_t75">
            <v:imagedata r:id="rId223" o:title=""/>
          </v:shape>
        </w:pict>
      </w:r>
      <w:r>
        <w:rPr/>
        <w:pict>
          <v:shape style="position:absolute;margin-left:268.530487pt;margin-top:6.34274pt;width:6.1904pt;height:.4836pt;mso-position-horizontal-relative:page;mso-position-vertical-relative:paragraph;z-index:-1702" type="#_x0000_t75">
            <v:imagedata r:id="rId224" o:title=""/>
          </v:shape>
        </w:pict>
      </w:r>
      <w:r>
        <w:rPr/>
        <w:pict>
          <v:shape style="width:9.2948pt;height:9.9626pt;mso-position-horizontal-relative:char;mso-position-vertical-relative:line" type="#_x0000_t75">
            <v:imagedata r:id="rId2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21.9729pt;height:9.9626pt;mso-position-horizontal-relative:char;mso-position-vertical-relative:line" type="#_x0000_t75">
            <v:imagedata r:id="rId2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-3"/>
        </w:rPr>
        <w:pict>
          <v:shape style="width:6.52760pt;height:8.511800pt;mso-position-horizontal-relative:char;mso-position-vertical-relative:line" type="#_x0000_t75">
            <v:imagedata r:id="rId2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left="102" w:right="86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47.420303pt;margin-top:5.612981pt;width:6.9642pt;height:2.6116pt;mso-position-horizontal-relative:page;mso-position-vertical-relative:paragraph;z-index:-1701" type="#_x0000_t75">
            <v:imagedata r:id="rId2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description,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pict>
          <v:shape style="width:14.2128pt;height:8.3675pt;mso-position-horizontal-relative:char;mso-position-vertical-relative:line" type="#_x0000_t75">
            <v:imagedata r:id="rId2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7" w:after="0" w:line="240" w:lineRule="auto"/>
        <w:ind w:left="108" w:right="1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67.9505pt;margin-top:2.883938pt;width:29.6439pt;height:8.802pt;mso-position-horizontal-relative:page;mso-position-vertical-relative:paragraph;z-index:-1700" coordorigin="1359,58" coordsize="593,176">
            <v:shape style="position:absolute;left:1359;top:174;width:297;height:60" type="#_x0000_t75">
              <v:imagedata r:id="rId230" o:title=""/>
            </v:shape>
            <v:shape style="position:absolute;left:1715;top:58;width:237;height:167" type="#_x0000_t75">
              <v:imagedata r:id="rId231" o:title=""/>
            </v:shape>
            <w10:wrap type="none"/>
          </v:group>
        </w:pict>
      </w:r>
      <w:r>
        <w:rPr/>
        <w:pict>
          <v:shape style="position:absolute;margin-left:119.080299pt;margin-top:5.979137pt;width:6.9642pt;height:2.6116pt;mso-position-horizontal-relative:page;mso-position-vertical-relative:paragraph;z-index:-1699" type="#_x0000_t75">
            <v:imagedata r:id="rId232" o:title=""/>
          </v:shape>
        </w:pict>
      </w:r>
      <w:r>
        <w:rPr/>
        <w:pict>
          <v:group style="position:absolute;margin-left:145.230499pt;margin-top:2.883938pt;width:45.1625pt;height:8.802pt;mso-position-horizontal-relative:page;mso-position-vertical-relative:paragraph;z-index:-1698" coordorigin="2905,58" coordsize="903,176">
            <v:shape style="position:absolute;left:2905;top:174;width:297;height:60" type="#_x0000_t75">
              <v:imagedata r:id="rId233" o:title=""/>
            </v:shape>
            <v:shape style="position:absolute;left:3260;top:58;width:548;height:167" type="#_x0000_t75">
              <v:imagedata r:id="rId234" o:title=""/>
            </v:shape>
            <w10:wrap type="none"/>
          </v:group>
        </w:pict>
      </w:r>
      <w:r>
        <w:rPr/>
        <w:pict>
          <v:shape style="position:absolute;margin-left:194.320297pt;margin-top:5.979137pt;width:6.9642pt;height:2.6116pt;mso-position-horizontal-relative:page;mso-position-vertical-relative:paragraph;z-index:-1697" type="#_x0000_t75">
            <v:imagedata r:id="rId235" o:title=""/>
          </v:shape>
        </w:pict>
      </w:r>
      <w:r>
        <w:rPr/>
        <w:pict>
          <v:shape style="position:absolute;margin-left:204.590103pt;margin-top:2.303638pt;width:16.052700pt;height:9.9626pt;mso-position-horizontal-relative:page;mso-position-vertical-relative:paragraph;z-index:-1696" type="#_x0000_t75">
            <v:imagedata r:id="rId236" o:title=""/>
          </v:shape>
        </w:pict>
      </w:r>
      <w:r>
        <w:rPr/>
        <w:pict>
          <v:shape style="position:absolute;margin-left:226.226898pt;margin-top:2.883938pt;width:10.0594pt;height:6.8675pt;mso-position-horizontal-relative:page;mso-position-vertical-relative:paragraph;z-index:-1695" type="#_x0000_t75">
            <v:imagedata r:id="rId237" o:title=""/>
          </v:shape>
        </w:pict>
      </w:r>
      <w:r>
        <w:rPr/>
        <w:pict>
          <v:shape style="position:absolute;margin-left:239.920303pt;margin-top:5.979137pt;width:6.9642pt;height:2.6116pt;mso-position-horizontal-relative:page;mso-position-vertical-relative:paragraph;z-index:-1694" type="#_x0000_t75">
            <v:imagedata r:id="rId238" o:title=""/>
          </v:shape>
        </w:pict>
      </w:r>
      <w:r>
        <w:rPr/>
        <w:pict>
          <v:group style="position:absolute;margin-left:250.130096pt;margin-top:2.883938pt;width:31.8508pt;height:7.738pt;mso-position-horizontal-relative:page;mso-position-vertical-relative:paragraph;z-index:-1693" coordorigin="5003,58" coordsize="637,155">
            <v:shape style="position:absolute;left:5003;top:108;width:108;height:89" type="#_x0000_t75">
              <v:imagedata r:id="rId239" o:title=""/>
            </v:shape>
            <v:shape style="position:absolute;left:5158;top:79;width:139;height:133" type="#_x0000_t75">
              <v:imagedata r:id="rId240" o:title=""/>
            </v:shape>
            <v:shape style="position:absolute;left:5341;top:58;width:299;height:137" type="#_x0000_t75">
              <v:imagedata r:id="rId241" o:title=""/>
            </v:shape>
            <w10:wrap type="none"/>
          </v:group>
        </w:pict>
      </w:r>
      <w:r>
        <w:rPr/>
        <w:pict>
          <v:shape style="position:absolute;margin-left:285.090515pt;margin-top:3.174138pt;width:3.869pt;height:6.5773pt;mso-position-horizontal-relative:page;mso-position-vertical-relative:paragraph;z-index:-1692" type="#_x0000_t75">
            <v:imagedata r:id="rId242" o:title=""/>
          </v:shape>
        </w:pict>
      </w:r>
      <w:r>
        <w:rPr/>
        <w:pict>
          <v:shape style="width:26.008pt;height:8.802pt;mso-position-horizontal-relative:char;mso-position-vertical-relative:line" type="#_x0000_t75">
            <v:imagedata r:id="rId2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4"/>
        </w:rPr>
        <w:t>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4"/>
        </w:rPr>
        <w:pict>
          <v:shape style="width:12.1916pt;height:8.4643pt;mso-position-horizontal-relative:char;mso-position-vertical-relative:line" type="#_x0000_t75">
            <v:imagedata r:id="rId2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0"/>
        </w:rPr>
        <w:pict>
          <v:shape style="width:12.388pt;height:8.802pt;mso-position-horizontal-relative:char;mso-position-vertical-relative:line" type="#_x0000_t75">
            <v:imagedata r:id="rId2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4"/>
        </w:rPr>
        <w:t>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6" w:after="0" w:line="247" w:lineRule="auto"/>
        <w:ind w:right="6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pict>
          <v:shape style="width:4.6428pt;height:7.0609pt;mso-position-horizontal-relative:char;mso-position-vertical-relative:line" type="#_x0000_t75">
            <v:imagedata r:id="rId2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pict>
          <v:shape style="width:23.6054pt;height:8.3674pt;mso-position-horizontal-relative:char;mso-position-vertical-relative:line" type="#_x0000_t75">
            <v:imagedata r:id="rId2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plugging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(4)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(3),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6" w:after="0" w:line="438" w:lineRule="exact"/>
        <w:ind w:right="60" w:firstLine="478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1.926788pt;margin-top:-21.327494pt;width:10.0594pt;height:6.8675pt;mso-position-horizontal-relative:page;mso-position-vertical-relative:paragraph;z-index:-1645" type="#_x0000_t75">
            <v:imagedata r:id="rId248" o:title=""/>
          </v:shape>
        </w:pict>
      </w:r>
      <w:r>
        <w:rPr/>
        <w:pict>
          <v:group style="position:absolute;margin-left:335.110809pt;margin-top:-21.327494pt;width:16.6278pt;height:6.8675pt;mso-position-horizontal-relative:page;mso-position-vertical-relative:paragraph;z-index:-1644" coordorigin="6702,-427" coordsize="333,137">
            <v:shape style="position:absolute;left:6702;top:-388;width:108;height:99" type="#_x0000_t75">
              <v:imagedata r:id="rId249" o:title=""/>
            </v:shape>
            <v:shape style="position:absolute;left:6865;top:-427;width:170;height:137" type="#_x0000_t75">
              <v:imagedata r:id="rId250" o:title=""/>
            </v:shape>
            <w10:wrap type="none"/>
          </v:group>
        </w:pict>
      </w:r>
      <w:r>
        <w:rPr/>
        <w:pict>
          <v:shape style="position:absolute;margin-left:501.926788pt;margin-top:-21.327393pt;width:8.511800pt;height:6.8675pt;mso-position-horizontal-relative:page;mso-position-vertical-relative:paragraph;z-index:-1643" type="#_x0000_t75">
            <v:imagedata r:id="rId251" o:title=""/>
          </v:shape>
        </w:pict>
      </w:r>
      <w:r>
        <w:rPr/>
        <w:pict>
          <v:group style="position:absolute;margin-left:382.743591pt;margin-top:12.162407pt;width:15.1009pt;height:7.2543pt;mso-position-horizontal-relative:page;mso-position-vertical-relative:paragraph;z-index:-1642" coordorigin="7655,243" coordsize="302,145">
            <v:shape style="position:absolute;left:7655;top:243;width:108;height:145" type="#_x0000_t75">
              <v:imagedata r:id="rId252" o:title=""/>
            </v:shape>
            <v:shape style="position:absolute;left:7818;top:311;width:139;height:52" type="#_x0000_t75">
              <v:imagedata r:id="rId253" o:title=""/>
            </v:shape>
            <w10:wrap type="none"/>
          </v:group>
        </w:pict>
      </w:r>
      <w:r>
        <w:rPr/>
        <w:pict>
          <v:group style="position:absolute;margin-left:401.67041pt;margin-top:10.590807pt;width:69.0476pt;height:11.244pt;mso-position-horizontal-relative:page;mso-position-vertical-relative:paragraph;z-index:-1641" coordorigin="8033,212" coordsize="1381,225">
            <v:shape style="position:absolute;left:8033;top:237;width:46;height:199" type="#_x0000_t75">
              <v:imagedata r:id="rId254" o:title=""/>
            </v:shape>
            <v:shape style="position:absolute;left:8106;top:212;width:259;height:177" type="#_x0000_t75">
              <v:imagedata r:id="rId255" o:title=""/>
            </v:shape>
            <v:shape style="position:absolute;left:8388;top:212;width:500;height:225" type="#_x0000_t75">
              <v:imagedata r:id="rId256" o:title=""/>
            </v:shape>
            <v:shape style="position:absolute;left:8913;top:212;width:501;height:225" type="#_x0000_t75">
              <v:imagedata r:id="rId257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(5)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pict>
          <v:shape style="width:12.9296pt;height:8.307500pt;mso-position-horizontal-relative:char;mso-position-vertical-relative:line" type="#_x0000_t75">
            <v:imagedata r:id="rId25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94" w:lineRule="exact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ance-based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[16]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9" w:lineRule="auto"/>
        <w:ind w:right="6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ariance-based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5.39690pt;height:7.2543pt;mso-position-horizontal-relative:char;mso-position-vertical-relative:line" type="#_x0000_t75">
            <v:imagedata r:id="rId2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aligned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arbitrary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(5)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780" w:bottom="280" w:left="660" w:right="1080"/>
          <w:cols w:num="2" w:equalWidth="0">
            <w:col w:w="5125" w:space="238"/>
            <w:col w:w="51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46.04pt;height:145.2pt;mso-position-horizontal-relative:char;mso-position-vertical-relative:line" type="#_x0000_t75">
            <v:imagedata r:id="rId2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pgMar w:header="594" w:footer="0" w:top="780" w:bottom="280" w:left="660" w:right="1060"/>
          <w:headerReference w:type="default" r:id="rId260"/>
          <w:pgSz w:w="12240" w:h="15840"/>
        </w:sectPr>
      </w:pPr>
      <w:rPr/>
    </w:p>
    <w:p>
      <w:pPr>
        <w:spacing w:before="53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120.846901pt;margin-top:9.031477pt;width:3.8318pt;height:2.1075pt;mso-position-horizontal-relative:page;mso-position-vertical-relative:paragraph;z-index:-1640" type="#_x0000_t75">
            <v:imagedata r:id="rId262" o:title=""/>
          </v:shape>
        </w:pict>
      </w:r>
      <w:r>
        <w:rPr/>
        <w:pict>
          <v:shape style="position:absolute;margin-left:148.506699pt;margin-top:9.031477pt;width:3.8318pt;height:2.1075pt;mso-position-horizontal-relative:page;mso-position-vertical-relative:paragraph;z-index:-1639" type="#_x0000_t75">
            <v:imagedata r:id="rId263" o:title=""/>
          </v:shape>
        </w:pict>
      </w:r>
      <w:r>
        <w:rPr/>
        <w:pict>
          <v:shape style="position:absolute;margin-left:358.439911pt;margin-top:-153.261124pt;width:139.44pt;height:144.72pt;mso-position-horizontal-relative:page;mso-position-vertical-relative:paragraph;z-index:-1627" type="#_x0000_t75">
            <v:imagedata r:id="rId264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67"/>
        </w:rPr>
        <w:t>M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67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spacing w:val="8"/>
          <w:w w:val="16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67"/>
        </w:rPr>
        <w:t>N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6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9"/>
          <w:w w:val="16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132" w:right="-55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96.630501pt;margin-top:109.468361pt;width:15.2038pt;height:9.9626pt;mso-position-horizontal-relative:page;mso-position-vertical-relative:paragraph;z-index:-1638" coordorigin="1933,2189" coordsize="304,199">
            <v:shape style="position:absolute;left:1933;top:2189;width:162;height:199" type="#_x0000_t75">
              <v:imagedata r:id="rId265" o:title=""/>
            </v:shape>
            <v:shape style="position:absolute;left:2097;top:2203;width:139;height:135" type="#_x0000_t75">
              <v:imagedata r:id="rId266" o:title=""/>
            </v:shape>
            <w10:wrap type="none"/>
          </v:group>
        </w:pict>
      </w:r>
      <w:r>
        <w:rPr/>
        <w:pict>
          <v:shape style="position:absolute;margin-left:114.9403pt;margin-top:111.112564pt;width:6.9642pt;height:6.674pt;mso-position-horizontal-relative:page;mso-position-vertical-relative:paragraph;z-index:-1637" type="#_x0000_t75">
            <v:imagedata r:id="rId267" o:title=""/>
          </v:shape>
        </w:pict>
      </w:r>
      <w:r>
        <w:rPr/>
        <w:pict>
          <v:group style="position:absolute;margin-left:109.110497pt;margin-top:108.666862pt;width:33.291200pt;height:22.7042pt;mso-position-horizontal-relative:page;mso-position-vertical-relative:paragraph;z-index:-1636" coordorigin="2182,2173" coordsize="666,454">
            <v:shape style="position:absolute;left:2511;top:2173;width:232;height:215" type="#_x0000_t75">
              <v:imagedata r:id="rId268" o:title=""/>
            </v:shape>
            <v:shape style="position:absolute;left:2182;top:2428;width:163;height:199" type="#_x0000_t75">
              <v:imagedata r:id="rId269" o:title=""/>
            </v:shape>
            <v:shape style="position:absolute;left:2348;top:2442;width:139;height:135" type="#_x0000_t75">
              <v:imagedata r:id="rId270" o:title=""/>
            </v:shape>
            <v:shape style="position:absolute;left:2523;top:2428;width:325;height:199" type="#_x0000_t75">
              <v:imagedata r:id="rId271" o:title=""/>
            </v:shape>
            <w10:wrap type="none"/>
          </v:group>
        </w:pict>
      </w:r>
      <w:r>
        <w:rPr/>
        <w:pict>
          <v:shape style="position:absolute;margin-left:141.4505pt;margin-top:114.207764pt;width:6.1904pt;height:.4836pt;mso-position-horizontal-relative:page;mso-position-vertical-relative:paragraph;z-index:-1635" type="#_x0000_t75">
            <v:imagedata r:id="rId272" o:title=""/>
          </v:shape>
        </w:pict>
      </w:r>
      <w:r>
        <w:rPr/>
        <w:pict>
          <v:shape style="position:absolute;margin-left:151.770493pt;margin-top:110.33876pt;width:3.869pt;height:6.5773pt;mso-position-horizontal-relative:page;mso-position-vertical-relative:paragraph;z-index:-1634" type="#_x0000_t75">
            <v:imagedata r:id="rId273" o:title=""/>
          </v:shape>
        </w:pict>
      </w:r>
      <w:r>
        <w:rPr/>
        <w:pict>
          <v:shape style="position:absolute;margin-left:146.050797pt;margin-top:123.923065pt;width:5.4166pt;height:4.933pt;mso-position-horizontal-relative:page;mso-position-vertical-relative:paragraph;z-index:-1633" type="#_x0000_t75">
            <v:imagedata r:id="rId274" o:title=""/>
          </v:shape>
        </w:pict>
      </w:r>
      <w:r>
        <w:rPr/>
        <w:pict>
          <v:group style="position:absolute;margin-left:154.470505pt;margin-top:121.408264pt;width:33.291200pt;height:20.8877pt;mso-position-horizontal-relative:page;mso-position-vertical-relative:paragraph;z-index:-1632" coordorigin="3089,2428" coordsize="666,418">
            <v:shape style="position:absolute;left:3089;top:2428;width:163;height:199" type="#_x0000_t75">
              <v:imagedata r:id="rId275" o:title=""/>
            </v:shape>
            <v:shape style="position:absolute;left:3255;top:2442;width:139;height:135" type="#_x0000_t75">
              <v:imagedata r:id="rId276" o:title=""/>
            </v:shape>
            <v:shape style="position:absolute;left:3429;top:2428;width:326;height:199" type="#_x0000_t75">
              <v:imagedata r:id="rId277" o:title=""/>
            </v:shape>
            <v:shape style="position:absolute;left:3357;top:2679;width:251;height:167" type="#_x0000_t75">
              <v:imagedata r:id="rId278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summarize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proposed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scheme,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pick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7.1512pt;height:8.8011pt;mso-position-horizontal-relative:char;mso-position-vertical-relative:line" type="#_x0000_t75">
            <v:imagedata r:id="rId27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  <w:position w:val="-3"/>
        </w:rPr>
        <w:pict>
          <v:shape style="width:12.5929pt;height:8.3675pt;mso-position-horizontal-relative:char;mso-position-vertical-relative:line" type="#_x0000_t75">
            <v:imagedata r:id="rId28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inition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formulate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6.9642pt;height:7.0609pt;mso-position-horizontal-relative:char;mso-position-vertical-relative:line" type="#_x0000_t75">
            <v:imagedata r:id="rId28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pict>
          <v:shape style="width:6.1304pt;height:9.188700pt;mso-position-horizontal-relative:char;mso-position-vertical-relative:line" type="#_x0000_t75">
            <v:imagedata r:id="rId2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(5)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pict>
          <v:shape style="width:5.39690pt;height:7.2538pt;mso-position-horizontal-relative:char;mso-position-vertical-relative:line" type="#_x0000_t75">
            <v:imagedata r:id="rId2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substitute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inter-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polation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result.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12.9297pt;height:8.367pt;mso-position-horizontal-relative:char;mso-position-vertical-relative:line" type="#_x0000_t75">
            <v:imagedata r:id="rId28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might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ailable,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check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12.5329pt;height:8.3671pt;mso-position-horizontal-relative:char;mso-position-vertical-relative:line" type="#_x0000_t75">
            <v:imagedata r:id="rId28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14.2129pt;height:8.3675pt;mso-position-horizontal-relative:char;mso-position-vertical-relative:line" type="#_x0000_t75">
            <v:imagedata r:id="rId28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pict>
          <v:shape style="width:12.5328pt;height:8.3673pt;mso-position-horizontal-relative:char;mso-position-vertical-relative:line" type="#_x0000_t75">
            <v:imagedata r:id="rId28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nearest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9296pt;height:8.3673pt;mso-position-horizontal-relative:char;mso-position-vertical-relative:line" type="#_x0000_t75">
            <v:imagedata r:id="rId28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14.2129pt;height:8.3674pt;mso-position-horizontal-relative:char;mso-position-vertical-relative:line" type="#_x0000_t75">
            <v:imagedata r:id="rId28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9296pt;height:8.3675pt;mso-position-horizontal-relative:char;mso-position-vertical-relative:line" type="#_x0000_t75">
            <v:imagedata r:id="rId29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square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sized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centered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8696pt;height:8.3674pt;mso-position-horizontal-relative:char;mso-position-vertical-relative:line" type="#_x0000_t75">
            <v:imagedata r:id="rId29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(refer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2).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valid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ei-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ered.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pict>
          <v:shape style="width:12.5328pt;height:8.3675pt;mso-position-horizontal-relative:char;mso-position-vertical-relative:line" type="#_x0000_t75">
            <v:imagedata r:id="rId29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valid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  <w:position w:val="0"/>
        </w:rPr>
        <w:pict>
          <v:shape style="width:12.5928pt;height:9.3532pt;mso-position-horizontal-relative:char;mso-position-vertical-relative:line" type="#_x0000_t75">
            <v:imagedata r:id="rId29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Accordingl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4.2128pt;height:8.3675pt;mso-position-horizontal-relative:char;mso-position-vertical-relative:line" type="#_x0000_t75">
            <v:imagedata r:id="rId29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valid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contained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12.5929pt;height:9.3532pt;mso-position-horizontal-relative:char;mso-position-vertical-relative:line" type="#_x0000_t75">
            <v:imagedata r:id="rId29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4.2129pt;height:8.3675pt;mso-position-horizontal-relative:char;mso-position-vertical-relative:line" type="#_x0000_t75">
            <v:imagedata r:id="rId29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valid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  <w:position w:val="0"/>
        </w:rPr>
        <w:pict>
          <v:shape style="width:14.2128pt;height:9.4132pt;mso-position-horizontal-relative:char;mso-position-vertical-relative:line" type="#_x0000_t75">
            <v:imagedata r:id="rId29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5929pt;height:9.4132pt;mso-position-horizontal-relative:char;mso-position-vertical-relative:line" type="#_x0000_t75">
            <v:imagedata r:id="rId29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14.2129pt;height:9.3532pt;mso-position-horizontal-relative:char;mso-position-vertical-relative:line" type="#_x0000_t75">
            <v:imagedata r:id="rId29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interpolation.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INEAR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ERGE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TEGY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32" w:right="-55" w:firstLine="199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74.0905pt;margin-top:68.091927pt;width:14.8076pt;height:2.9985pt;mso-position-horizontal-relative:page;mso-position-vertical-relative:paragraph;z-index:-1631" type="#_x0000_t75">
            <v:imagedata r:id="rId300" o:title=""/>
          </v:shape>
        </w:pict>
      </w:r>
      <w:r>
        <w:rPr/>
        <w:pict>
          <v:shape style="position:absolute;margin-left:135.566803pt;margin-top:98.108429pt;width:8.511800pt;height:6.8675pt;mso-position-horizontal-relative:page;mso-position-vertical-relative:paragraph;z-index:-1630" type="#_x0000_t75">
            <v:imagedata r:id="rId301" o:title=""/>
          </v:shape>
        </w:pict>
      </w:r>
      <w:r>
        <w:rPr/>
        <w:pict>
          <v:shape style="position:absolute;margin-left:281.906799pt;margin-top:98.108429pt;width:8.511800pt;height:6.8675pt;mso-position-horizontal-relative:page;mso-position-vertical-relative:paragraph;z-index:-1629" type="#_x0000_t75">
            <v:imagedata r:id="rId30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ithin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choice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render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17.3912pt;height:9.3531pt;mso-position-horizontal-relative:char;mso-position-vertical-relative:line" type="#_x0000_t75">
            <v:imagedata r:id="rId3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pict>
          <v:shape style="width:12.5929pt;height:9.3531pt;mso-position-horizontal-relative:char;mso-position-vertical-relative:line" type="#_x0000_t75">
            <v:imagedata r:id="rId30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accura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ering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  <w:position w:val="0"/>
        </w:rPr>
        <w:pict>
          <v:shape style="width:12.9296pt;height:8.3675pt;mso-position-horizontal-relative:char;mso-position-vertical-relative:line" type="#_x0000_t75">
            <v:imagedata r:id="rId30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Second,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pict>
          <v:shape style="width:14.848pt;height:8.802pt;mso-position-horizontal-relative:char;mso-position-vertical-relative:line" type="#_x0000_t75">
            <v:imagedata r:id="rId30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3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-3"/>
        </w:rPr>
        <w:pict>
          <v:shape style="width:22.96420pt;height:8.3675pt;mso-position-horizontal-relative:char;mso-position-vertical-relative:line" type="#_x0000_t75">
            <v:imagedata r:id="rId30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pict>
          <v:shape style="width:12.9296pt;height:8.3675pt;mso-position-horizontal-relative:char;mso-position-vertical-relative:line" type="#_x0000_t75">
            <v:imagedata r:id="rId30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vitable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Theoreticall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els.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xhaust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searching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taking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prohibit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widely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simplicity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implementation.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limi-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tations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remedies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" w:after="0" w:line="245" w:lineRule="auto"/>
        <w:ind w:left="132" w:right="-55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6.843506pt;margin-top:25.915527pt;width:32.561pt;height:9.9626pt;mso-position-horizontal-relative:page;mso-position-vertical-relative:paragraph;z-index:-1628" coordorigin="4937,518" coordsize="651,199">
            <v:shape style="position:absolute;left:4937;top:536;width:93;height:132" type="#_x0000_t75">
              <v:imagedata r:id="rId309" o:title=""/>
            </v:shape>
            <v:shape style="position:absolute;left:5033;top:518;width:202;height:199" type="#_x0000_t75">
              <v:imagedata r:id="rId310" o:title=""/>
            </v:shape>
            <v:shape style="position:absolute;left:5255;top:532;width:139;height:135" type="#_x0000_t75">
              <v:imagedata r:id="rId311" o:title=""/>
            </v:shape>
            <v:shape style="position:absolute;left:5449;top:551;width:139;height:133" type="#_x0000_t75">
              <v:imagedata r:id="rId312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12.5329pt;height:9.3532pt;mso-position-horizontal-relative:char;mso-position-vertical-relative:line" type="#_x0000_t75">
            <v:imagedata r:id="rId3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typically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four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nearest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causal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(refer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4.2129pt;height:9.3532pt;mso-position-horizontal-relative:char;mso-position-vertical-relative:line" type="#_x0000_t75">
            <v:imagedata r:id="rId3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       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  <w:position w:val="0"/>
        </w:rPr>
        <w:pict>
          <v:shape style="width:7.0113pt;height:9.9626pt;mso-position-horizontal-relative:char;mso-position-vertical-relative:line" type="#_x0000_t75">
            <v:imagedata r:id="rId3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causal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xception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border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block.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pict>
          <v:shape style="width:12.5329pt;height:9.4132pt;mso-position-horizontal-relative:char;mso-position-vertical-relative:line" type="#_x0000_t75">
            <v:imagedata r:id="rId3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bottom-right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corner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identical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2.5929pt;height:8.367700pt;mso-position-horizontal-relative:char;mso-position-vertical-relative:line" type="#_x0000_t75">
            <v:imagedata r:id="rId3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pict>
          <v:shape style="width:14.2128pt;height:9.3531pt;mso-position-horizontal-relative:char;mso-position-vertical-relative:line" type="#_x0000_t75">
            <v:imagedata r:id="rId3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noncausal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well.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biased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9" w:after="0" w:line="240" w:lineRule="auto"/>
        <w:ind w:right="3073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849899pt;height:121.11pt;mso-position-horizontal-relative:char;mso-position-vertical-relative:line" type="#_x0000_t75">
            <v:imagedata r:id="rId3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1213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4" w:lineRule="auto"/>
        <w:ind w:right="5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25%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(PSNR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5"/>
          <w:szCs w:val="5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2"/>
          <w:w w:val="159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-5"/>
          <w:w w:val="159"/>
        </w:rPr>
        <w:t>5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spacing w:val="-2"/>
          <w:w w:val="159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9"/>
        </w:rPr>
        <w:t>6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magnitude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spacing w:val="0"/>
          <w:w w:val="230"/>
        </w:rPr>
        <w:t>X</w:t>
      </w:r>
      <w:r>
        <w:rPr>
          <w:rFonts w:ascii="Times New Roman" w:hAnsi="Times New Roman" w:cs="Times New Roman" w:eastAsia="Times New Roman"/>
          <w:sz w:val="8"/>
          <w:szCs w:val="8"/>
          <w:spacing w:val="-3"/>
          <w:w w:val="2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9" w:lineRule="auto"/>
        <w:ind w:right="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neighbors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top-left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bottom-right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Consequentl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top-left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quarter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bottom-right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quarter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right="5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ning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nearly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25%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(block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right="51" w:firstLine="20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04.090790pt;margin-top:4.403946pt;width:5.4166pt;height:4.933pt;mso-position-horizontal-relative:page;mso-position-vertical-relative:paragraph;z-index:-1626" type="#_x0000_t75">
            <v:imagedata r:id="rId3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8).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peak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signal-to-noise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ratio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(PSNR)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igure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(8),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reasonably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noticeable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upper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lip)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magnitude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ically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49" w:lineRule="auto"/>
        <w:ind w:right="5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ercome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55.780212pt;margin-top:5.563638pt;width:6.9642pt;height:2.6116pt;mso-position-horizontal-relative:page;mso-position-vertical-relative:paragraph;z-index:-1625" type="#_x0000_t75">
            <v:imagedata r:id="rId321" o:title=""/>
          </v:shape>
        </w:pict>
      </w:r>
      <w:r>
        <w:rPr/>
        <w:pict>
          <v:group style="position:absolute;margin-left:366.34021pt;margin-top:-7.733262pt;width:43.5377pt;height:29.0692pt;mso-position-horizontal-relative:page;mso-position-vertical-relative:paragraph;z-index:-1624" coordorigin="7327,-155" coordsize="871,581">
            <v:shape style="position:absolute;left:7427;top:-155;width:77;height:95" type="#_x0000_t75">
              <v:imagedata r:id="rId322" o:title=""/>
            </v:shape>
            <v:shape style="position:absolute;left:7327;top:-2;width:534;height:428" type="#_x0000_t75">
              <v:imagedata r:id="rId323" o:title=""/>
            </v:shape>
            <v:shape style="position:absolute;left:7875;top:8;width:322;height:229" type="#_x0000_t75">
              <v:imagedata r:id="rId324" o:title=""/>
            </v:shape>
            <w10:wrap type="none"/>
          </v:group>
        </w:pict>
      </w:r>
      <w:r>
        <w:rPr/>
        <w:pict>
          <v:shape style="position:absolute;margin-left:432.690308pt;margin-top:1.888238pt;width:8.6763pt;height:9.9626pt;mso-position-horizontal-relative:page;mso-position-vertical-relative:paragraph;z-index:-1623" type="#_x0000_t75">
            <v:imagedata r:id="rId325" o:title=""/>
          </v:shape>
        </w:pict>
      </w:r>
      <w:r>
        <w:rPr/>
        <w:pict>
          <v:shape style="position:absolute;margin-left:445.000214pt;margin-top:5.563638pt;width:6.9642pt;height:2.6116pt;mso-position-horizontal-relative:page;mso-position-vertical-relative:paragraph;z-index:-1622" type="#_x0000_t75">
            <v:imagedata r:id="rId326" o:title=""/>
          </v:shape>
        </w:pict>
      </w:r>
      <w:r>
        <w:rPr/>
        <w:pict>
          <v:shape style="position:absolute;margin-left:466.890289pt;margin-top:8.271938pt;width:14.8076pt;height:2.9985pt;mso-position-horizontal-relative:page;mso-position-vertical-relative:paragraph;z-index:-1621" type="#_x0000_t75">
            <v:imagedata r:id="rId327" o:title=""/>
          </v:shape>
        </w:pict>
      </w:r>
      <w:r>
        <w:rPr/>
        <w:pict>
          <v:shape style="position:absolute;margin-left:485.786713pt;margin-top:2.468538pt;width:7.738pt;height:6.8674pt;mso-position-horizontal-relative:page;mso-position-vertical-relative:paragraph;z-index:-1620" type="#_x0000_t75">
            <v:imagedata r:id="rId328" o:title=""/>
          </v:shape>
        </w:pict>
      </w:r>
      <w:r>
        <w:rPr/>
        <w:pict>
          <v:shape style="position:absolute;margin-left:497.110596pt;margin-top:4.402938pt;width:5.4166pt;height:4.933pt;mso-position-horizontal-relative:page;mso-position-vertical-relative:paragraph;z-index:-1619" type="#_x0000_t75">
            <v:imagedata r:id="rId329" o:title=""/>
          </v:shape>
        </w:pict>
      </w:r>
      <w:r>
        <w:rPr/>
        <w:pict>
          <v:shape style="position:absolute;margin-left:506.006592pt;margin-top:1.888238pt;width:10.5549pt;height:9.9626pt;mso-position-horizontal-relative:page;mso-position-vertical-relative:paragraph;z-index:-1618" type="#_x0000_t75">
            <v:imagedata r:id="rId330" o:title=""/>
          </v:shape>
        </w:pict>
      </w:r>
      <w:r>
        <w:rPr/>
        <w:pict>
          <v:shape style="width:12.9296pt;height:8.3674pt;mso-position-horizontal-relative:char;mso-position-vertical-relative:line" type="#_x0000_t75">
            <v:imagedata r:id="rId3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4"/>
        </w:rPr>
        <w:t>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position w:val="-4"/>
        </w:rPr>
        <w:pict>
          <v:shape style="width:6.52760pt;height:8.511800pt;mso-position-horizontal-relative:char;mso-position-vertical-relative:line" type="#_x0000_t75">
            <v:imagedata r:id="rId3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(6)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780" w:bottom="280" w:left="660" w:right="1060"/>
          <w:cols w:num="2" w:equalWidth="0">
            <w:col w:w="5155" w:space="238"/>
            <w:col w:w="512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17.68pt;height:405.12pt;mso-position-horizontal-relative:char;mso-position-vertical-relative:line" type="#_x0000_t75">
            <v:imagedata r:id="rId3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2" w:right="2374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orders.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89.340302pt;margin-top:2.371847pt;width:4.6428pt;height:7.0609pt;mso-position-horizontal-relative:page;mso-position-vertical-relative:paragraph;z-index:-1617" type="#_x0000_t75">
            <v:imagedata r:id="rId3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pict>
          <v:shape style="width:13.2254pt;height:10.963pt;mso-position-horizontal-relative:char;mso-position-vertical-relative:line" type="#_x0000_t75">
            <v:imagedata r:id="rId33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12.9296pt;height:8.3675pt;mso-position-horizontal-relative:char;mso-position-vertical-relative:line" type="#_x0000_t75">
            <v:imagedata r:id="rId3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10.9263pt;height:10.963pt;mso-position-horizontal-relative:char;mso-position-vertical-relative:line" type="#_x0000_t75">
            <v:imagedata r:id="rId3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controlling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  <w:position w:val="0"/>
        </w:rPr>
        <w:pict>
          <v:shape style="width:4.6428pt;height:7.0609pt;mso-position-horizontal-relative:char;mso-position-vertical-relative:line" type="#_x0000_t75">
            <v:imagedata r:id="rId3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12.9296pt;height:8.3675pt;mso-position-horizontal-relative:char;mso-position-vertical-relative:line" type="#_x0000_t75">
            <v:imagedata r:id="rId3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enient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flip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patterns: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left-to-right,up-to-d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wn,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along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diagonal.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8" w:after="0" w:line="249" w:lineRule="auto"/>
        <w:ind w:left="102" w:right="-55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80.517899pt;margin-top:38.649673pt;width:4.6428pt;height:7.0609pt;mso-position-horizontal-relative:page;mso-position-vertical-relative:paragraph;z-index:-1616" type="#_x0000_t75">
            <v:imagedata r:id="rId341" o:title=""/>
          </v:shape>
        </w:pict>
      </w:r>
      <w:r>
        <w:rPr/>
        <w:pict>
          <v:shape style="position:absolute;margin-left:88.780296pt;margin-top:41.841576pt;width:6.9642pt;height:2.6116pt;mso-position-horizontal-relative:page;mso-position-vertical-relative:paragraph;z-index:-1615" type="#_x0000_t75">
            <v:imagedata r:id="rId342" o:title=""/>
          </v:shape>
        </w:pict>
      </w:r>
      <w:r>
        <w:rPr/>
        <w:pict>
          <v:shape style="position:absolute;margin-left:99.570503pt;margin-top:39.036575pt;width:3.869pt;height:6.5773pt;mso-position-horizontal-relative:page;mso-position-vertical-relative:paragraph;z-index:-1614" type="#_x0000_t75">
            <v:imagedata r:id="rId3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error-propa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intelligently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orientations.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cients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pict>
          <v:shape style="width:10.9263pt;height:10.963pt;mso-position-horizontal-relative:char;mso-position-vertical-relative:line" type="#_x0000_t75">
            <v:imagedata r:id="rId3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–8)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play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performance.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optimize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assignment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f-line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training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optimized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f-line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training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tuned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statistics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training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generalit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prefer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image-in-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weights.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  <w:position w:val="0"/>
        </w:rPr>
        <w:t>ations: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correlation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decreases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reflect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speci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entation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locations.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top-left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corne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10.2209pt;height:8.3452pt;mso-position-horizontal-relative:char;mso-position-vertical-relative:line" type="#_x0000_t75">
            <v:imagedata r:id="rId3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pict>
          <v:shape style="width:9.9304pt;height:8.3459pt;mso-position-horizontal-relative:char;mso-position-vertical-relative:line" type="#_x0000_t75">
            <v:imagedata r:id="rId3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67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3.5999pt;height:170.28pt;mso-position-horizontal-relative:char;mso-position-vertical-relative:line" type="#_x0000_t75">
            <v:imagedata r:id="rId3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1613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412.335785pt;margin-top:6.969229pt;width:3.0654pt;height:3.4486pt;mso-position-horizontal-relative:page;mso-position-vertical-relative:paragraph;z-index:-1613" type="#_x0000_t75">
            <v:imagedata r:id="rId348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distances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148"/>
        </w:rPr>
        <w:t>D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148"/>
        </w:rPr>
        <w:t> </w:t>
      </w:r>
      <w:r>
        <w:rPr>
          <w:rFonts w:ascii="Adobe 仿宋 Std R" w:hAnsi="Adobe 仿宋 Std R" w:cs="Adobe 仿宋 Std R" w:eastAsia="Adobe 仿宋 Std R"/>
          <w:sz w:val="14"/>
          <w:szCs w:val="14"/>
          <w:spacing w:val="14"/>
          <w:w w:val="14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(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100"/>
        </w:rPr>
        <w:t>k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100"/>
        </w:rPr>
        <w:t> </w:t>
      </w:r>
      <w:r>
        <w:rPr>
          <w:rFonts w:ascii="Adobe 仿宋 Std R" w:hAnsi="Adobe 仿宋 Std R" w:cs="Adobe 仿宋 Std R" w:eastAsia="Adobe 仿宋 Std R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47"/>
        </w:rPr>
        <w:t>=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4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8"/>
        </w:rPr>
        <w:t>0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33"/>
        </w:rPr>
        <w:t>，</w:t>
      </w:r>
      <w:r>
        <w:rPr>
          <w:rFonts w:ascii="Adobe 仿宋 Std R" w:hAnsi="Adobe 仿宋 Std R" w:cs="Adobe 仿宋 Std R" w:eastAsia="Adobe 仿宋 Std R"/>
          <w:sz w:val="14"/>
          <w:szCs w:val="1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8"/>
        </w:rPr>
        <w:t>1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33"/>
        </w:rPr>
        <w:t>，</w:t>
      </w:r>
      <w:r>
        <w:rPr>
          <w:rFonts w:ascii="Adobe 仿宋 Std R" w:hAnsi="Adobe 仿宋 Std R" w:cs="Adobe 仿宋 Std R" w:eastAsia="Adobe 仿宋 Std R"/>
          <w:sz w:val="14"/>
          <w:szCs w:val="1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8"/>
        </w:rPr>
        <w:t>2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33"/>
        </w:rPr>
        <w:t>，</w:t>
      </w:r>
      <w:r>
        <w:rPr>
          <w:rFonts w:ascii="Adobe 仿宋 Std R" w:hAnsi="Adobe 仿宋 Std R" w:cs="Adobe 仿宋 Std R" w:eastAsia="Adobe 仿宋 Std R"/>
          <w:sz w:val="14"/>
          <w:szCs w:val="1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15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5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090" w:right="2325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3" w:lineRule="exact"/>
        <w:ind w:left="691" w:right="807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2"/>
          <w:szCs w:val="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2"/>
          <w:szCs w:val="1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(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48"/>
        </w:rPr>
        <w:t>α，</w:t>
      </w:r>
      <w:r>
        <w:rPr>
          <w:rFonts w:ascii="Adobe 仿宋 Std R" w:hAnsi="Adobe 仿宋 Std R" w:cs="Adobe 仿宋 Std R" w:eastAsia="Adobe 仿宋 Std R"/>
          <w:sz w:val="14"/>
          <w:szCs w:val="14"/>
          <w:spacing w:val="18"/>
          <w:w w:val="100"/>
        </w:rPr>
        <w:t> </w:t>
      </w:r>
      <w:r>
        <w:rPr>
          <w:rFonts w:ascii="Adobe 仿宋 Std R" w:hAnsi="Adobe 仿宋 Std R" w:cs="Adobe 仿宋 Std R" w:eastAsia="Adobe 仿宋 Std R"/>
          <w:sz w:val="14"/>
          <w:szCs w:val="1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2"/>
          <w:szCs w:val="1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IFFERENT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CANNING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RIEN</w:t>
      </w:r>
      <w:r>
        <w:rPr>
          <w:rFonts w:ascii="Times New Roman" w:hAnsi="Times New Roman" w:cs="Times New Roman" w:eastAsia="Times New Roman"/>
          <w:sz w:val="12"/>
          <w:szCs w:val="12"/>
          <w:spacing w:val="-12"/>
          <w:w w:val="106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spacing w:val="-14"/>
          <w:w w:val="106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TIONS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1.5599pt;height:32.04pt;mso-position-horizontal-relative:char;mso-position-vertical-relative:line" type="#_x0000_t75">
            <v:imagedata r:id="rId3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9.88pt;height:85.2pt;mso-position-horizontal-relative:char;mso-position-vertical-relative:line" type="#_x0000_t75">
            <v:imagedata r:id="rId3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9" w:after="0" w:line="240" w:lineRule="auto"/>
        <w:ind w:left="2468" w:right="242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45.2pt;height:145.2pt;mso-position-horizontal-relative:char;mso-position-vertical-relative:line" type="#_x0000_t75">
            <v:imagedata r:id="rId3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6" w:after="0" w:line="240" w:lineRule="auto"/>
        <w:ind w:left="2465" w:right="242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194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Constellation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inition.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right="8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10.5116pt;height:8.405900pt;mso-position-horizontal-relative:char;mso-position-vertical-relative:line" type="#_x0000_t75">
            <v:imagedata r:id="rId35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10.6084pt;height:8.405900pt;mso-position-horizontal-relative:char;mso-position-vertical-relative:line" type="#_x0000_t75">
            <v:imagedata r:id="rId3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(left-to-right,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top-to-bottom)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trust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fourth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(right-to-left,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bottom-to-top).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249" w:lineRule="auto"/>
        <w:ind w:right="81" w:firstLine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545.020020pt;margin-top:17.601238pt;width:6.9642pt;height:2.6116pt;mso-position-horizontal-relative:page;mso-position-vertical-relative:paragraph;z-index:-1612" type="#_x0000_t75">
            <v:imagedata r:id="rId35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pict>
          <v:shape style="width:12.8696pt;height:8.367pt;mso-position-horizontal-relative:char;mso-position-vertical-relative:line" type="#_x0000_t75">
            <v:imagedata r:id="rId3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four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borders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block: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pict>
          <v:shape style="width:12.2887pt;height:8.3674pt;mso-position-horizontal-relative:char;mso-position-vertical-relative:line" type="#_x0000_t75">
            <v:imagedata r:id="rId3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5"/>
        </w:rPr>
        <w:pict>
          <v:shape style="width:8.1926pt;height:9.9626pt;mso-position-horizontal-relative:char;mso-position-vertical-relative:line" type="#_x0000_t75">
            <v:imagedata r:id="rId35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30" w:lineRule="exact"/>
        <w:ind w:left="-28" w:right="8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.0112pt;height:8.511800pt;mso-position-horizontal-relative:char;mso-position-vertical-relative:line" type="#_x0000_t75">
            <v:imagedata r:id="rId35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.52760pt;height:8.511800pt;mso-position-horizontal-relative:char;mso-position-vertical-relative:line" type="#_x0000_t75">
            <v:imagedata r:id="rId3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.9145pt;height:8.511800pt;mso-position-horizontal-relative:char;mso-position-vertical-relative:line" type="#_x0000_t75">
            <v:imagedata r:id="rId36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position w:val="-5"/>
        </w:rPr>
        <w:pict>
          <v:shape style="width:7.4948pt;height:9.9626pt;mso-position-horizontal-relative:char;mso-position-vertical-relative:line" type="#_x0000_t75">
            <v:imagedata r:id="rId3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(refer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6).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calculate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right="262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1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76.993195pt;margin-top:.352938pt;width:10.9863pt;height:11.443pt;mso-position-horizontal-relative:page;mso-position-vertical-relative:paragraph;z-index:-1611" type="#_x0000_t75">
            <v:imagedata r:id="rId362" o:title=""/>
          </v:shape>
        </w:pict>
      </w:r>
      <w:r>
        <w:rPr/>
        <w:pict>
          <v:shape style="position:absolute;margin-left:391.78009pt;margin-top:5.563638pt;width:6.9642pt;height:2.6116pt;mso-position-horizontal-relative:page;mso-position-vertical-relative:paragraph;z-index:-1610" type="#_x0000_t75">
            <v:imagedata r:id="rId363" o:title=""/>
          </v:shape>
        </w:pict>
      </w:r>
      <w:r>
        <w:rPr/>
        <w:pict>
          <v:shape style="position:absolute;margin-left:402.146606pt;margin-top:2.758638pt;width:26.594pt;height:6.674pt;mso-position-horizontal-relative:page;mso-position-vertical-relative:paragraph;z-index:-1609" type="#_x0000_t75">
            <v:imagedata r:id="rId364" o:title=""/>
          </v:shape>
        </w:pict>
      </w:r>
      <w:r>
        <w:rPr/>
        <w:pict>
          <v:group style="position:absolute;margin-left:432.579987pt;margin-top:-4.251462pt;width:43pt;height:20.5241pt;mso-position-horizontal-relative:page;mso-position-vertical-relative:paragraph;z-index:-1608" coordorigin="8652,-85" coordsize="860,410">
            <v:shape style="position:absolute;left:8665;top:-79;width:93;height:133" type="#_x0000_t75">
              <v:imagedata r:id="rId365" o:title=""/>
            </v:shape>
            <v:shape style="position:absolute;left:8764;top:-85;width:242;height:167" type="#_x0000_t75">
              <v:imagedata r:id="rId366" o:title=""/>
            </v:shape>
            <v:shape style="position:absolute;left:9073;top:-64;width:139;height:133" type="#_x0000_t75">
              <v:imagedata r:id="rId367" o:title=""/>
            </v:shape>
            <v:shape style="position:absolute;left:9268;top:-85;width:228;height:167" type="#_x0000_t75">
              <v:imagedata r:id="rId368" o:title=""/>
            </v:shape>
            <v:group style="position:absolute;left:8657;top:137;width:850;height:2" coordorigin="8657,137" coordsize="850,2">
              <v:shape style="position:absolute;left:8657;top:137;width:850;height:2" coordorigin="8657,137" coordsize="850,0" path="m8657,137l9506,137e" filled="f" stroked="t" strokeweight=".52pt" strokecolor="#000000">
                <v:path arrowok="t"/>
              </v:shape>
              <v:shape style="position:absolute;left:8972;top:192;width:93;height:133" type="#_x0000_t75">
                <v:imagedata r:id="rId369" o:title=""/>
              </v:shape>
              <v:shape style="position:absolute;left:9075;top:184;width:124;height:141" type="#_x0000_t75">
                <v:imagedata r:id="rId370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(7)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right"/>
        <w:spacing w:after="0"/>
        <w:sectPr>
          <w:pgMar w:header="594" w:footer="0" w:top="780" w:bottom="280" w:left="660" w:right="1060"/>
          <w:headerReference w:type="default" r:id="rId333"/>
          <w:pgSz w:w="12240" w:h="15840"/>
          <w:cols w:num="2" w:equalWidth="0">
            <w:col w:w="5125" w:space="238"/>
            <w:col w:w="515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2.429976pt;height:144.87pt;mso-position-horizontal-relative:char;mso-position-vertical-relative:line" type="#_x0000_t75">
            <v:imagedata r:id="rId37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6" w:after="0" w:line="240" w:lineRule="auto"/>
        <w:ind w:left="1735" w:right="-20"/>
        <w:jc w:val="left"/>
        <w:tabs>
          <w:tab w:pos="5240" w:val="left"/>
          <w:tab w:pos="8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78" w:lineRule="exact"/>
        <w:ind w:left="132" w:right="5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25%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50%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594" w:footer="0" w:top="780" w:bottom="280" w:left="660" w:right="1060"/>
          <w:headerReference w:type="default" r:id="rId371"/>
          <w:pgSz w:w="12240" w:h="15840"/>
        </w:sectPr>
      </w:pPr>
      <w:rPr/>
    </w:p>
    <w:p>
      <w:pPr>
        <w:spacing w:before="34" w:after="0" w:line="245" w:lineRule="auto"/>
        <w:ind w:left="132" w:right="-5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67.000298pt;margin-top:4.072008pt;width:6.1904pt;height:7.0609pt;mso-position-horizontal-relative:page;mso-position-vertical-relative:paragraph;z-index:-1607" type="#_x0000_t75">
            <v:imagedata r:id="rId373" o:title=""/>
          </v:shape>
        </w:pict>
      </w:r>
      <w:r>
        <w:rPr/>
        <w:pict>
          <v:shape style="position:absolute;margin-left:76.420303pt;margin-top:7.263708pt;width:6.9642pt;height:2.6116pt;mso-position-horizontal-relative:page;mso-position-vertical-relative:paragraph;z-index:-1606" type="#_x0000_t75">
            <v:imagedata r:id="rId374" o:title=""/>
          </v:shape>
        </w:pict>
      </w:r>
      <w:r>
        <w:rPr/>
        <w:pict>
          <v:group style="position:absolute;margin-left:86.980301pt;margin-top:1.406808pt;width:39.2752pt;height:12.7261pt;mso-position-horizontal-relative:page;mso-position-vertical-relative:paragraph;z-index:-1605" coordorigin="1740,28" coordsize="786,255">
            <v:shape style="position:absolute;left:1740;top:28;width:494;height:255" type="#_x0000_t75">
              <v:imagedata r:id="rId375" o:title=""/>
            </v:shape>
            <v:shape style="position:absolute;left:2278;top:83;width:247;height:167" type="#_x0000_t75">
              <v:imagedata r:id="rId376" o:title=""/>
            </v:shape>
            <w10:wrap type="none"/>
          </v:group>
        </w:pict>
      </w:r>
      <w:r>
        <w:rPr/>
        <w:pict>
          <v:group style="position:absolute;margin-left:179.763596pt;margin-top:3.588308pt;width:12.91190pt;height:20.8878pt;mso-position-horizontal-relative:page;mso-position-vertical-relative:paragraph;z-index:-1604" coordorigin="3595,72" coordsize="258,418">
            <v:shape style="position:absolute;left:3595;top:72;width:134;height:199" type="#_x0000_t75">
              <v:imagedata r:id="rId377" o:title=""/>
            </v:shape>
            <v:shape style="position:absolute;left:3607;top:322;width:247;height:167" type="#_x0000_t75">
              <v:imagedata r:id="rId378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pict>
          <v:shape style="width:10.6676pt;height:9.9626pt;mso-position-horizontal-relative:char;mso-position-vertical-relative:line" type="#_x0000_t75">
            <v:imagedata r:id="rId37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justi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smaller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assigned,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matches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assumption.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Meanwhile,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choice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pair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pict>
          <v:shape style="width:10.6676pt;height:9.9626pt;mso-position-horizontal-relative:char;mso-position-vertical-relative:line" type="#_x0000_t75">
            <v:imagedata r:id="rId38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pict>
          <v:shape style="width:6.6781pt;height:9.9626pt;mso-position-horizontal-relative:char;mso-position-vertical-relative:line" type="#_x0000_t75">
            <v:imagedata r:id="rId38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reflect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orientations.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pict>
          <v:shape style="width:37.7194pt;height:12.62920pt;mso-position-horizontal-relative:char;mso-position-vertical-relative:line" type="#_x0000_t75">
            <v:imagedata r:id="rId3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18" w:lineRule="exact"/>
        <w:ind w:left="296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9" w:lineRule="auto"/>
        <w:ind w:left="132" w:right="-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83.950798pt;margin-top:4.852458pt;width:5.4166pt;height:4.933pt;mso-position-horizontal-relative:page;mso-position-vertical-relative:paragraph;z-index:-1603" type="#_x0000_t75">
            <v:imagedata r:id="rId383" o:title=""/>
          </v:shape>
        </w:pict>
      </w:r>
      <w:r>
        <w:rPr/>
        <w:pict>
          <v:shape style="position:absolute;margin-left:234.130798pt;margin-top:4.852159pt;width:5.4166pt;height:4.933pt;mso-position-horizontal-relative:page;mso-position-vertical-relative:paragraph;z-index:-1602" type="#_x0000_t75">
            <v:imagedata r:id="rId384" o:title=""/>
          </v:shape>
        </w:pict>
      </w:r>
      <w:r>
        <w:rPr/>
        <w:pict>
          <v:shape style="position:absolute;margin-left:248.530807pt;margin-top:16.792259pt;width:5.4166pt;height:4.933pt;mso-position-horizontal-relative:page;mso-position-vertical-relative:paragraph;z-index:-1601" type="#_x0000_t75">
            <v:imagedata r:id="rId385" o:title=""/>
          </v:shape>
        </w:pict>
      </w:r>
      <w:r>
        <w:rPr/>
        <w:pict>
          <v:shape style="position:absolute;margin-left:283.480286pt;margin-top:41.892559pt;width:6.9642pt;height:2.6116pt;mso-position-horizontal-relative:page;mso-position-vertical-relative:paragraph;z-index:-1600" type="#_x0000_t75">
            <v:imagedata r:id="rId38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(7).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constella-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constellation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proportional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magnitude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icients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pict>
          <v:shape style="width:10.9263pt;height:10.963pt;mso-position-horizontal-relative:char;mso-position-vertical-relative:line" type="#_x0000_t75">
            <v:imagedata r:id="rId38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pict>
          <v:shape style="width:8.1927pt;height:9.9626pt;mso-position-horizontal-relative:char;mso-position-vertical-relative:line" type="#_x0000_t75">
            <v:imagedata r:id="rId38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23" w:lineRule="exact"/>
        <w:ind w:left="920" w:right="-6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.7934pt;margin-top:2.390802pt;width:26.5847pt;height:18.6141pt;mso-position-horizontal-relative:page;mso-position-vertical-relative:paragraph;z-index:-1599" coordorigin="796,48" coordsize="532,372">
            <v:shape style="position:absolute;left:1031;top:158;width:296;height:60" type="#_x0000_t75">
              <v:imagedata r:id="rId389" o:title=""/>
            </v:shape>
            <v:shape style="position:absolute;left:796;top:48;width:206;height:372" type="#_x0000_t75">
              <v:imagedata r:id="rId390" o:title=""/>
            </v:shape>
            <w10:wrap type="none"/>
          </v:group>
        </w:pict>
      </w:r>
      <w:r>
        <w:rPr/>
        <w:pict>
          <v:shape style="position:absolute;margin-left:70.466904pt;margin-top:1.520402pt;width:10.0969pt;height:19.4845pt;mso-position-horizontal-relative:page;mso-position-vertical-relative:paragraph;z-index:-1598" type="#_x0000_t75">
            <v:imagedata r:id="rId39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top-left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249" w:lineRule="auto"/>
        <w:ind w:left="132" w:right="-54" w:firstLine="27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pict>
          <v:shape style="width:10.5715pt;height:8.346pt;mso-position-horizontal-relative:char;mso-position-vertical-relative:line" type="#_x0000_t75">
            <v:imagedata r:id="rId39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pict>
          <v:shape style="width:10.6684pt;height:8.346pt;mso-position-horizontal-relative:char;mso-position-vertical-relative:line" type="#_x0000_t75">
            <v:imagedata r:id="rId39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substantially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enhances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quential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increased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9" w:lineRule="auto"/>
        <w:ind w:left="132" w:right="-55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approximation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globally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optimized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(1).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well-kn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stochastic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optimization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niques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solving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ICM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[17].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Bayes’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[15].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e-described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“the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iteration.”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uncertainty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least-square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pict>
          <v:shape style="width:14.2129pt;height:9.3532pt;mso-position-horizontal-relative:char;mso-position-vertical-relative:line" type="#_x0000_t75">
            <v:imagedata r:id="rId39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pict>
          <v:shape style="width:12.8696pt;height:8.3675pt;mso-position-horizontal-relative:char;mso-position-vertical-relative:line" type="#_x0000_t75">
            <v:imagedata r:id="rId39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irst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iteration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recurs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proposed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might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inite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iterations.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recommend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prohibit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96" w:right="144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IMUL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ESU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99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9" w:lineRule="auto"/>
        <w:ind w:left="132" w:right="-54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parallel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traditional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3" w:after="0" w:line="249" w:lineRule="auto"/>
        <w:ind w:right="5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78.170105pt;margin-top:2.371851pt;width:26.7642pt;height:7.0609pt;mso-position-horizontal-relative:page;mso-position-vertical-relative:paragraph;z-index:-1597" coordorigin="7563,47" coordsize="535,141">
            <v:shape style="position:absolute;left:7563;top:47;width:234;height:141" type="#_x0000_t75">
              <v:imagedata r:id="rId396" o:title=""/>
            </v:shape>
            <v:shape style="position:absolute;left:7811;top:49;width:139;height:137" type="#_x0000_t75">
              <v:imagedata r:id="rId397" o:title=""/>
            </v:shape>
            <v:shape style="position:absolute;left:7959;top:49;width:139;height:139" type="#_x0000_t75">
              <v:imagedata r:id="rId398" o:title=""/>
            </v:shape>
            <w10:wrap type="none"/>
          </v:group>
        </w:pict>
      </w:r>
      <w:r>
        <w:rPr/>
        <w:pict>
          <v:shape style="position:absolute;margin-left:408.400299pt;margin-top:5.563751pt;width:6.9642pt;height:2.6116pt;mso-position-horizontal-relative:page;mso-position-vertical-relative:paragraph;z-index:-1596" type="#_x0000_t75">
            <v:imagedata r:id="rId399" o:title=""/>
          </v:shape>
        </w:pict>
      </w:r>
      <w:r>
        <w:rPr/>
        <w:pict>
          <v:shape style="position:absolute;margin-left:457.263489pt;margin-top:-5.633149pt;width:18.0401pt;height:8.3459pt;mso-position-horizontal-relative:page;mso-position-vertical-relative:paragraph;z-index:-1595" type="#_x0000_t75">
            <v:imagedata r:id="rId400" o:title=""/>
          </v:shape>
        </w:pict>
      </w:r>
      <w:r>
        <w:rPr/>
        <w:pict>
          <v:group style="position:absolute;margin-left:455.5pt;margin-top:6.585951pt;width:22pt;height:9.6868pt;mso-position-horizontal-relative:page;mso-position-vertical-relative:paragraph;z-index:-1594" coordorigin="9110,132" coordsize="440,194">
            <v:group style="position:absolute;left:9115;top:137;width:430;height:2" coordorigin="9115,137" coordsize="430,2">
              <v:shape style="position:absolute;left:9115;top:137;width:430;height:2" coordorigin="9115,137" coordsize="430,0" path="m9115,137l9545,137e" filled="f" stroked="t" strokeweight=".52pt" strokecolor="#000000">
                <v:path arrowok="t"/>
              </v:shape>
              <v:shape style="position:absolute;left:9121;top:184;width:281;height:141" type="#_x0000_t75">
                <v:imagedata r:id="rId401" o:title=""/>
              </v:shape>
              <v:shape style="position:absolute;left:9414;top:186;width:124;height:137" type="#_x0000_t75">
                <v:imagedata r:id="rId402" o:title=""/>
              </v:shape>
            </v:group>
            <w10:wrap type="none"/>
          </v:group>
        </w:pict>
      </w:r>
      <w:r>
        <w:rPr/>
        <w:pict>
          <v:shape style="width:31.8313pt;height:9.5211pt;mso-position-horizontal-relative:char;mso-position-vertical-relative:line" type="#_x0000_t75">
            <v:imagedata r:id="rId4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(8)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right="5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normalized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mean-square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93" w:right="-20"/>
        <w:jc w:val="left"/>
        <w:rPr>
          <w:rFonts w:ascii="Times New Roman" w:hAnsi="Times New Roman" w:cs="Times New Roman" w:eastAsia="Times New Roman"/>
          <w:sz w:val="9.554688"/>
          <w:szCs w:val="9.554688"/>
        </w:rPr>
      </w:pPr>
      <w:rPr/>
      <w:r>
        <w:rPr/>
        <w:pict>
          <v:shape style="position:absolute;margin-left:362.790405pt;margin-top:3.8688pt;width:3.869pt;height:6.5773pt;mso-position-horizontal-relative:page;mso-position-vertical-relative:paragraph;z-index:-1591" type="#_x0000_t75">
            <v:imagedata r:id="rId404" o:title=""/>
          </v:shape>
        </w:pict>
      </w:r>
      <w:r>
        <w:rPr/>
        <w:pict>
          <v:group style="position:absolute;margin-left:404.004303pt;margin-top:-3.1372pt;width:21.1757pt;height:35.7419pt;mso-position-horizontal-relative:page;mso-position-vertical-relative:paragraph;z-index:-1589" coordorigin="8080,-63" coordsize="424,715">
            <v:shape style="position:absolute;left:8080;top:-63;width:120;height:715" type="#_x0000_t75">
              <v:imagedata r:id="rId405" o:title=""/>
            </v:shape>
            <v:group style="position:absolute;left:8248;top:295;width:251;height:2" coordorigin="8248,295" coordsize="251,2">
              <v:shape style="position:absolute;left:8248;top:295;width:251;height:2" coordorigin="8248,295" coordsize="251,0" path="m8248,295l8498,295e" filled="f" stroked="t" strokeweight=".52pt" strokecolor="#000000">
                <v:path arrowok="t"/>
              </v:shape>
              <v:shape style="position:absolute;left:8255;top:331;width:226;height:151" type="#_x0000_t75">
                <v:imagedata r:id="rId406" o:title=""/>
              </v:shape>
            </v:group>
            <w10:wrap type="none"/>
          </v:group>
        </w:pict>
      </w:r>
      <w:r>
        <w:rPr/>
        <w:pict>
          <v:shape style="position:absolute;margin-left:417.030396pt;margin-top:3.8688pt;width:3.869pt;height:6.5773pt;mso-position-horizontal-relative:page;mso-position-vertical-relative:paragraph;z-index:-1588" type="#_x0000_t75">
            <v:imagedata r:id="rId407" o:title=""/>
          </v:shape>
        </w:pict>
      </w:r>
      <w:r>
        <w:rPr/>
        <w:pict>
          <v:shape style="position:absolute;margin-left:448.324097pt;margin-top:0pt;width:5.459986pt;height:4.7775pt;mso-position-horizontal-relative:page;mso-position-vertical-relative:paragraph;z-index:-1587" type="#_x0000_t75">
            <v:imagedata r:id="rId408" o:title=""/>
          </v:shape>
        </w:pict>
      </w:r>
      <w:r>
        <w:rPr/>
        <w:pict>
          <v:group style="position:absolute;margin-left:495.230011pt;margin-top:-3.1372pt;width:34.7111pt;height:35.7419pt;mso-position-horizontal-relative:page;mso-position-vertical-relative:paragraph;z-index:-1584" coordorigin="9905,-63" coordsize="694,715">
            <v:shape style="position:absolute;left:9993;top:159;width:31;height:21" type="#_x0000_t75">
              <v:imagedata r:id="rId409" o:title=""/>
            </v:shape>
            <v:shape style="position:absolute;left:9905;top:165;width:523;height:256" type="#_x0000_t75">
              <v:imagedata r:id="rId410" o:title=""/>
            </v:shape>
            <v:shape style="position:absolute;left:10479;top:-63;width:120;height:715" type="#_x0000_t75">
              <v:imagedata r:id="rId411" o:title=""/>
            </v:shape>
            <w10:wrap type="none"/>
          </v:group>
        </w:pict>
      </w:r>
      <w:r>
        <w:rPr/>
        <w:pict>
          <v:shape style="width:5.459986pt;height:4.7775pt;mso-position-horizontal-relative:char;mso-position-vertical-relative:line" type="#_x0000_t75">
            <v:imagedata r:id="rId412" o:title=""/>
          </v:shape>
        </w:pict>
      </w:r>
      <w:r>
        <w:rPr>
          <w:rFonts w:ascii="Times New Roman" w:hAnsi="Times New Roman" w:cs="Times New Roman" w:eastAsia="Times New Roman"/>
          <w:sz w:val="9.554688"/>
          <w:szCs w:val="9.554688"/>
        </w:rPr>
      </w:r>
    </w:p>
    <w:p>
      <w:pPr>
        <w:spacing w:before="59" w:after="0" w:line="240" w:lineRule="auto"/>
        <w:ind w:left="15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13.946808pt;margin-top:5.4658pt;width:25.198pt;height:7.0609pt;mso-position-horizontal-relative:page;mso-position-vertical-relative:paragraph;z-index:-1593" coordorigin="6279,109" coordsize="504,141">
            <v:shape style="position:absolute;left:6279;top:111;width:201;height:137" type="#_x0000_t75">
              <v:imagedata r:id="rId413" o:title=""/>
            </v:shape>
            <v:shape style="position:absolute;left:6498;top:109;width:124;height:141" type="#_x0000_t75">
              <v:imagedata r:id="rId414" o:title=""/>
            </v:shape>
            <v:shape style="position:absolute;left:6628;top:111;width:155;height:137" type="#_x0000_t75">
              <v:imagedata r:id="rId415" o:title=""/>
            </v:shape>
            <w10:wrap type="none"/>
          </v:group>
        </w:pict>
      </w:r>
      <w:r>
        <w:rPr/>
        <w:pict>
          <v:shape style="position:absolute;margin-left:342.280304pt;margin-top:8.6577pt;width:6.9642pt;height:2.6116pt;mso-position-horizontal-relative:page;mso-position-vertical-relative:paragraph;z-index:-1592" type="#_x0000_t75">
            <v:imagedata r:id="rId416" o:title=""/>
          </v:shape>
        </w:pict>
      </w:r>
      <w:r>
        <w:rPr/>
        <w:pict>
          <v:group style="position:absolute;margin-left:353.140015pt;margin-top:9.6799pt;width:22.54pt;height:12.1049pt;mso-position-horizontal-relative:page;mso-position-vertical-relative:paragraph;z-index:-1590" coordorigin="7063,194" coordsize="451,242">
            <v:group style="position:absolute;left:7068;top:199;width:440;height:2" coordorigin="7068,199" coordsize="440,2">
              <v:shape style="position:absolute;left:7068;top:199;width:440;height:2" coordorigin="7068,199" coordsize="440,0" path="m7068,199l7508,199e" filled="f" stroked="t" strokeweight=".52pt" strokecolor="#000000">
                <v:path arrowok="t"/>
              </v:shape>
              <v:shape style="position:absolute;left:7091;top:236;width:15;height:199" type="#_x0000_t75">
                <v:imagedata r:id="rId417" o:title=""/>
              </v:shape>
              <v:shape style="position:absolute;left:7131;top:236;width:360;height:199" type="#_x0000_t75">
                <v:imagedata r:id="rId418" o:title=""/>
              </v:shape>
            </v:group>
            <w10:wrap type="none"/>
          </v:group>
        </w:pict>
      </w:r>
      <w:r>
        <w:rPr/>
        <w:pict>
          <v:group style="position:absolute;margin-left:428.380188pt;margin-top:2.95pt;width:53.376pt;height:22.5959pt;mso-position-horizontal-relative:page;mso-position-vertical-relative:paragraph;z-index:-1586" coordorigin="8568,59" coordsize="1068,452">
            <v:shape style="position:absolute;left:8568;top:59;width:589;height:452" type="#_x0000_t75">
              <v:imagedata r:id="rId419" o:title=""/>
            </v:shape>
            <v:shape style="position:absolute;left:9215;top:100;width:46;height:199" type="#_x0000_t75">
              <v:imagedata r:id="rId420" o:title=""/>
            </v:shape>
            <v:shape style="position:absolute;left:9281;top:69;width:355;height:256" type="#_x0000_t75">
              <v:imagedata r:id="rId421" o:title=""/>
            </v:shape>
            <w10:wrap type="none"/>
          </v:group>
        </w:pict>
      </w:r>
      <w:r>
        <w:rPr/>
        <w:pict>
          <v:shape style="position:absolute;margin-left:485.850403pt;margin-top:9.7217pt;width:6.1904pt;height:.4836pt;mso-position-horizontal-relative:page;mso-position-vertical-relative:paragraph;z-index:-1585" type="#_x0000_t75">
            <v:imagedata r:id="rId422" o:title=""/>
          </v:shape>
        </w:pict>
      </w:r>
      <w:r>
        <w:rPr/>
        <w:pict>
          <v:shape style="width:21.2053pt;height:22.4999pt;mso-position-horizontal-relative:char;mso-position-vertical-relative:line" type="#_x0000_t75">
            <v:imagedata r:id="rId4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(9)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right="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21.450012pt;margin-top:.043925pt;width:8.511800pt;height:9.2907pt;mso-position-horizontal-relative:page;mso-position-vertical-relative:paragraph;z-index:-1583" coordorigin="10429,1" coordsize="170,186">
            <v:shape style="position:absolute;left:10518;top:1;width:31;height:21" type="#_x0000_t75">
              <v:imagedata r:id="rId424" o:title=""/>
            </v:shape>
            <v:shape style="position:absolute;left:10429;top:49;width:170;height:137" type="#_x0000_t75">
              <v:imagedata r:id="rId425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pict>
          <v:shape style="width:15.455pt;height:8.3675pt;mso-position-horizontal-relative:char;mso-position-vertical-relative:line" type="#_x0000_t75">
            <v:imagedata r:id="rId4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collection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(8)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(9)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usually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smaller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computed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entire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commonly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coding.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ratio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pict>
          <v:shape style="width:3.869pt;height:7.1576pt;mso-position-horizontal-relative:char;mso-position-vertical-relative:line" type="#_x0000_t75">
            <v:imagedata r:id="rId4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38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2.330811pt;margin-top:4.40241pt;width:5.4166pt;height:4.933pt;mso-position-horizontal-relative:page;mso-position-vertical-relative:paragraph;z-index:-1582" type="#_x0000_t75">
            <v:imagedata r:id="rId4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9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9" w:lineRule="auto"/>
        <w:ind w:right="51"/>
        <w:jc w:val="both"/>
        <w:tabs>
          <w:tab w:pos="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12.490814pt;margin-top:4.851562pt;width:5.4166pt;height:4.933pt;mso-position-horizontal-relative:page;mso-position-vertical-relative:paragraph;z-index:-1581" type="#_x0000_t75">
            <v:imagedata r:id="rId4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8):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3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6.740204pt;margin-top:6.552938pt;width:6.9642pt;height:4.4493pt;mso-position-horizontal-relative:page;mso-position-vertical-relative:paragraph;z-index:-1580" type="#_x0000_t75">
            <v:imagedata r:id="rId430" o:title=""/>
          </v:shape>
        </w:pict>
      </w:r>
      <w:r>
        <w:rPr/>
        <w:pict>
          <v:shape style="position:absolute;margin-left:427.7435pt;margin-top:4.811838pt;width:9.6228pt;height:6.674pt;mso-position-horizontal-relative:page;mso-position-vertical-relative:paragraph;z-index:-1579" type="#_x0000_t75">
            <v:imagedata r:id="rId4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pict>
          <v:shape style="width:3.869pt;height:7.1576pt;mso-position-horizontal-relative:char;mso-position-vertical-relative:line" type="#_x0000_t75">
            <v:imagedata r:id="rId4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%);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2.160187pt;margin-top:4.853037pt;width:6.9642pt;height:4.4493pt;mso-position-horizontal-relative:page;mso-position-vertical-relative:paragraph;z-index:-1578" type="#_x0000_t75">
            <v:imagedata r:id="rId433" o:title=""/>
          </v:shape>
        </w:pict>
      </w:r>
      <w:r>
        <w:rPr/>
        <w:pict>
          <v:shape style="position:absolute;margin-left:443.103485pt;margin-top:3.111938pt;width:9.5261pt;height:6.674pt;mso-position-horizontal-relative:page;mso-position-vertical-relative:paragraph;z-index:-1577" type="#_x0000_t75">
            <v:imagedata r:id="rId4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pict>
          <v:shape style="width:3.869pt;height:7.1576pt;mso-position-horizontal-relative:char;mso-position-vertical-relative:line" type="#_x0000_t75">
            <v:imagedata r:id="rId4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%);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mixture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2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40.240295pt;margin-top:5.002937pt;width:6.9642pt;height:4.4493pt;mso-position-horizontal-relative:page;mso-position-vertical-relative:paragraph;z-index:-1576" type="#_x0000_t75">
            <v:imagedata r:id="rId436" o:title=""/>
          </v:shape>
        </w:pict>
      </w:r>
      <w:r>
        <w:rPr/>
        <w:pict>
          <v:shape style="position:absolute;margin-left:352.110413pt;margin-top:3.261837pt;width:9.1392pt;height:6.6741pt;mso-position-horizontal-relative:page;mso-position-vertical-relative:paragraph;z-index:-1575" type="#_x0000_t75">
            <v:imagedata r:id="rId4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pict>
          <v:shape style="width:3.869pt;height:7.1576pt;mso-position-horizontal-relative:char;mso-position-vertical-relative:line" type="#_x0000_t75">
            <v:imagedata r:id="rId4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%).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8" w:after="0" w:line="249" w:lineRule="auto"/>
        <w:ind w:right="50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0.6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0.8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dB.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25%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structures.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streaks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corners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hairs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outperforms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780" w:bottom="280" w:left="660" w:right="1060"/>
          <w:cols w:num="2" w:equalWidth="0">
            <w:col w:w="5155" w:space="238"/>
            <w:col w:w="512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8.820001pt;height:120.78pt;mso-position-horizontal-relative:char;mso-position-vertical-relative:line" type="#_x0000_t75">
            <v:imagedata r:id="rId4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9" w:after="0" w:line="240" w:lineRule="auto"/>
        <w:ind w:left="1256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8.820001pt;height:120.78pt;mso-position-horizontal-relative:char;mso-position-vertical-relative:line" type="#_x0000_t75">
            <v:imagedata r:id="rId4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1256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78" w:lineRule="exact"/>
        <w:ind w:left="102" w:right="-2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[13],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2"/>
          <w:w w:val="158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-3"/>
          <w:w w:val="158"/>
        </w:rPr>
        <w:t>6</w:t>
      </w:r>
      <w:r>
        <w:rPr>
          <w:rFonts w:ascii="Times New Roman" w:hAnsi="Times New Roman" w:cs="Times New Roman" w:eastAsia="Times New Roman"/>
          <w:sz w:val="1"/>
          <w:szCs w:val="1"/>
          <w:spacing w:val="0"/>
          <w:w w:val="158"/>
        </w:rPr>
        <w:t>  </w:t>
      </w:r>
      <w:r>
        <w:rPr>
          <w:rFonts w:ascii="Times New Roman" w:hAnsi="Times New Roman" w:cs="Times New Roman" w:eastAsia="Times New Roman"/>
          <w:sz w:val="1"/>
          <w:szCs w:val="1"/>
          <w:spacing w:val="4"/>
          <w:w w:val="15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5"/>
          <w:w w:val="158"/>
        </w:rPr>
        <w:t>3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8"/>
        </w:rPr>
        <w:t>4</w:t>
      </w:r>
      <w:r>
        <w:rPr>
          <w:rFonts w:ascii="Times New Roman" w:hAnsi="Times New Roman" w:cs="Times New Roman" w:eastAsia="Times New Roman"/>
          <w:sz w:val="11"/>
          <w:szCs w:val="11"/>
          <w:spacing w:val="13"/>
          <w:w w:val="15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dB.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[14],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1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5"/>
          <w:w w:val="157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7</w:t>
      </w:r>
      <w:r>
        <w:rPr>
          <w:rFonts w:ascii="Times New Roman" w:hAnsi="Times New Roman" w:cs="Times New Roman" w:eastAsia="Times New Roman"/>
          <w:sz w:val="1"/>
          <w:szCs w:val="1"/>
          <w:spacing w:val="0"/>
          <w:w w:val="157"/>
        </w:rPr>
        <w:t>   </w:t>
      </w:r>
      <w:r>
        <w:rPr>
          <w:rFonts w:ascii="Times New Roman" w:hAnsi="Times New Roman" w:cs="Times New Roman" w:eastAsia="Times New Roman"/>
          <w:sz w:val="1"/>
          <w:szCs w:val="1"/>
          <w:spacing w:val="1"/>
          <w:w w:val="15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43</w:t>
      </w:r>
      <w:r>
        <w:rPr>
          <w:rFonts w:ascii="Times New Roman" w:hAnsi="Times New Roman" w:cs="Times New Roman" w:eastAsia="Times New Roman"/>
          <w:sz w:val="11"/>
          <w:szCs w:val="11"/>
          <w:spacing w:val="9"/>
          <w:w w:val="1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scheme,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23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2"/>
          <w:w w:val="158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8"/>
        </w:rPr>
        <w:t>8</w:t>
      </w:r>
      <w:r>
        <w:rPr>
          <w:rFonts w:ascii="Times New Roman" w:hAnsi="Times New Roman" w:cs="Times New Roman" w:eastAsia="Times New Roman"/>
          <w:sz w:val="1"/>
          <w:szCs w:val="1"/>
          <w:spacing w:val="0"/>
          <w:w w:val="158"/>
        </w:rPr>
        <w:t>  </w:t>
      </w:r>
      <w:r>
        <w:rPr>
          <w:rFonts w:ascii="Times New Roman" w:hAnsi="Times New Roman" w:cs="Times New Roman" w:eastAsia="Times New Roman"/>
          <w:sz w:val="1"/>
          <w:szCs w:val="1"/>
          <w:spacing w:val="3"/>
          <w:w w:val="15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-6"/>
          <w:w w:val="158"/>
        </w:rPr>
        <w:t>2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8"/>
        </w:rPr>
        <w:t>5</w:t>
      </w:r>
      <w:r>
        <w:rPr>
          <w:rFonts w:ascii="Times New Roman" w:hAnsi="Times New Roman" w:cs="Times New Roman" w:eastAsia="Times New Roman"/>
          <w:sz w:val="11"/>
          <w:szCs w:val="11"/>
          <w:spacing w:val="1"/>
          <w:w w:val="15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4.100033pt;height:121.44pt;mso-position-horizontal-relative:char;mso-position-vertical-relative:line" type="#_x0000_t75">
            <v:imagedata r:id="rId4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1256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4.100033pt;height:121.44pt;mso-position-horizontal-relative:char;mso-position-vertical-relative:line" type="#_x0000_t75">
            <v:imagedata r:id="rId4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9" w:after="0" w:line="389" w:lineRule="auto"/>
        <w:ind w:left="102" w:right="965" w:firstLine="1154"/>
        <w:jc w:val="left"/>
        <w:tabs>
          <w:tab w:pos="3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zoomed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02" w:right="360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62.770802pt;margin-top:4.403035pt;width:5.4166pt;height:4.933pt;mso-position-horizontal-relative:page;mso-position-vertical-relative:paragraph;z-index:-1574" type="#_x0000_t75">
            <v:imagedata r:id="rId4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8" w:after="0" w:line="249" w:lineRule="auto"/>
        <w:ind w:left="102" w:right="-37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5.8508pt;margin-top:20.802088pt;width:5.4166pt;height:4.933pt;mso-position-horizontal-relative:page;mso-position-vertical-relative:paragraph;z-index:-1573" type="#_x0000_t75">
            <v:imagedata r:id="rId4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[3]–[7]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studied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(refer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11):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1" w:after="0" w:line="240" w:lineRule="auto"/>
        <w:ind w:left="3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52.200195pt;margin-top:6.452837pt;width:6.9642pt;height:4.4493pt;mso-position-horizontal-relative:page;mso-position-vertical-relative:paragraph;z-index:-1572" type="#_x0000_t75">
            <v:imagedata r:id="rId446" o:title=""/>
          </v:shape>
        </w:pict>
      </w:r>
      <w:r>
        <w:rPr/>
        <w:pict>
          <v:shape style="position:absolute;margin-left:163.650406pt;margin-top:4.711738pt;width:9.1392pt;height:6.6741pt;mso-position-horizontal-relative:page;mso-position-vertical-relative:paragraph;z-index:-1571" type="#_x0000_t75">
            <v:imagedata r:id="rId4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pict>
          <v:shape style="width:3.869pt;height:7.1576pt;mso-position-horizontal-relative:char;mso-position-vertical-relative:line" type="#_x0000_t75">
            <v:imagedata r:id="rId4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%);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240" w:lineRule="auto"/>
        <w:ind w:left="3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67.620193pt;margin-top:4.902837pt;width:6.9642pt;height:4.4493pt;mso-position-horizontal-relative:page;mso-position-vertical-relative:paragraph;z-index:-1570" type="#_x0000_t75">
            <v:imagedata r:id="rId449" o:title=""/>
          </v:shape>
        </w:pict>
      </w:r>
      <w:r>
        <w:rPr/>
        <w:pict>
          <v:shape style="position:absolute;margin-left:178.563507pt;margin-top:3.161737pt;width:9.6228pt;height:6.6741pt;mso-position-horizontal-relative:page;mso-position-vertical-relative:paragraph;z-index:-1569" type="#_x0000_t75">
            <v:imagedata r:id="rId4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pict>
          <v:shape style="width:3.869pt;height:7.1576pt;mso-position-horizontal-relative:char;mso-position-vertical-relative:line" type="#_x0000_t75">
            <v:imagedata r:id="rId4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%).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122" w:right="2238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286" w:right="402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ERFORMANCE</w:t>
      </w:r>
      <w:r>
        <w:rPr>
          <w:rFonts w:ascii="Times New Roman" w:hAnsi="Times New Roman" w:cs="Times New Roman" w:eastAsia="Times New Roman"/>
          <w:sz w:val="12"/>
          <w:szCs w:val="12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OM</w:t>
      </w:r>
      <w:r>
        <w:rPr>
          <w:rFonts w:ascii="Times New Roman" w:hAnsi="Times New Roman" w:cs="Times New Roman" w:eastAsia="Times New Roman"/>
          <w:sz w:val="12"/>
          <w:szCs w:val="12"/>
          <w:spacing w:val="-13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ARISON</w:t>
      </w:r>
      <w:r>
        <w:rPr>
          <w:rFonts w:ascii="Times New Roman" w:hAnsi="Times New Roman" w:cs="Times New Roman" w:eastAsia="Times New Roman"/>
          <w:sz w:val="12"/>
          <w:szCs w:val="12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2"/>
          <w:szCs w:val="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ECIBELS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2"/>
          <w:szCs w:val="1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12"/>
          <w:szCs w:val="12"/>
          <w:spacing w:val="-5"/>
          <w:w w:val="106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GE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5.5999pt;height:44.28pt;mso-position-horizontal-relative:char;mso-position-vertical-relative:line" type="#_x0000_t75">
            <v:imagedata r:id="rId45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850003pt;height:121.11pt;mso-position-horizontal-relative:char;mso-position-vertical-relative:line" type="#_x0000_t75">
            <v:imagedata r:id="rId4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9" w:after="0" w:line="240" w:lineRule="auto"/>
        <w:ind w:left="1119" w:right="1076"/>
        <w:jc w:val="center"/>
        <w:tabs>
          <w:tab w:pos="3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4.529993pt;height:121.11pt;mso-position-horizontal-relative:char;mso-position-vertical-relative:line" type="#_x0000_t75">
            <v:imagedata r:id="rId45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1121" w:right="1078"/>
        <w:jc w:val="center"/>
        <w:tabs>
          <w:tab w:pos="3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(d)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3" w:lineRule="auto"/>
        <w:ind w:right="8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(isolated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loss).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scheme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(PSNR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==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1"/>
          <w:szCs w:val="1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26</w:t>
      </w:r>
      <w:r>
        <w:rPr>
          <w:rFonts w:ascii="Times New Roman" w:hAnsi="Times New Roman" w:cs="Times New Roman" w:eastAsia="Times New Roman"/>
          <w:sz w:val="1"/>
          <w:szCs w:val="1"/>
          <w:spacing w:val="0"/>
          <w:w w:val="157"/>
        </w:rPr>
        <w:t>  </w:t>
      </w:r>
      <w:r>
        <w:rPr>
          <w:rFonts w:ascii="Times New Roman" w:hAnsi="Times New Roman" w:cs="Times New Roman" w:eastAsia="Times New Roman"/>
          <w:sz w:val="1"/>
          <w:szCs w:val="1"/>
          <w:spacing w:val="3"/>
          <w:w w:val="15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46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26"/>
          <w:w w:val="1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(consecut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loss).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(d)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scheme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(PSNR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7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23</w:t>
      </w:r>
      <w:r>
        <w:rPr>
          <w:rFonts w:ascii="Times New Roman" w:hAnsi="Times New Roman" w:cs="Times New Roman" w:eastAsia="Times New Roman"/>
          <w:sz w:val="1"/>
          <w:szCs w:val="1"/>
          <w:spacing w:val="0"/>
          <w:w w:val="157"/>
        </w:rPr>
        <w:t>  </w:t>
      </w:r>
      <w:r>
        <w:rPr>
          <w:rFonts w:ascii="Times New Roman" w:hAnsi="Times New Roman" w:cs="Times New Roman" w:eastAsia="Times New Roman"/>
          <w:sz w:val="1"/>
          <w:szCs w:val="1"/>
          <w:spacing w:val="3"/>
          <w:w w:val="15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spacing w:val="0"/>
          <w:w w:val="157"/>
        </w:rPr>
        <w:t>55</w:t>
      </w:r>
      <w:r>
        <w:rPr>
          <w:rFonts w:ascii="Times New Roman" w:hAnsi="Times New Roman" w:cs="Times New Roman" w:eastAsia="Times New Roman"/>
          <w:sz w:val="11"/>
          <w:szCs w:val="11"/>
          <w:spacing w:val="-3"/>
          <w:w w:val="1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dB).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6" w:right="221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III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-32" w:right="85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ERFORMANCE</w:t>
      </w:r>
      <w:r>
        <w:rPr>
          <w:rFonts w:ascii="Times New Roman" w:hAnsi="Times New Roman" w:cs="Times New Roman" w:eastAsia="Times New Roman"/>
          <w:sz w:val="12"/>
          <w:szCs w:val="12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OM</w:t>
      </w:r>
      <w:r>
        <w:rPr>
          <w:rFonts w:ascii="Times New Roman" w:hAnsi="Times New Roman" w:cs="Times New Roman" w:eastAsia="Times New Roman"/>
          <w:sz w:val="12"/>
          <w:szCs w:val="12"/>
          <w:spacing w:val="-13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ARISON</w:t>
      </w:r>
      <w:r>
        <w:rPr>
          <w:rFonts w:ascii="Times New Roman" w:hAnsi="Times New Roman" w:cs="Times New Roman" w:eastAsia="Times New Roman"/>
          <w:sz w:val="12"/>
          <w:szCs w:val="12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2"/>
          <w:szCs w:val="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ECIBELS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2"/>
          <w:szCs w:val="1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12"/>
          <w:szCs w:val="12"/>
          <w:spacing w:val="-14"/>
          <w:w w:val="100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LOCK</w:t>
      </w:r>
      <w:r>
        <w:rPr>
          <w:rFonts w:ascii="Times New Roman" w:hAnsi="Times New Roman" w:cs="Times New Roman" w:eastAsia="Times New Roman"/>
          <w:sz w:val="12"/>
          <w:szCs w:val="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OSS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5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7.3998pt;height:42.96pt;mso-position-horizontal-relative:char;mso-position-vertical-relative:line" type="#_x0000_t75">
            <v:imagedata r:id="rId4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1" w:right="2208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219" w:right="336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ERFORMANCE</w:t>
      </w:r>
      <w:r>
        <w:rPr>
          <w:rFonts w:ascii="Times New Roman" w:hAnsi="Times New Roman" w:cs="Times New Roman" w:eastAsia="Times New Roman"/>
          <w:sz w:val="12"/>
          <w:szCs w:val="12"/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OM</w:t>
      </w:r>
      <w:r>
        <w:rPr>
          <w:rFonts w:ascii="Times New Roman" w:hAnsi="Times New Roman" w:cs="Times New Roman" w:eastAsia="Times New Roman"/>
          <w:sz w:val="12"/>
          <w:szCs w:val="12"/>
          <w:spacing w:val="-13"/>
          <w:w w:val="105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5"/>
        </w:rPr>
        <w:t>ARISON</w:t>
      </w:r>
      <w:r>
        <w:rPr>
          <w:rFonts w:ascii="Times New Roman" w:hAnsi="Times New Roman" w:cs="Times New Roman" w:eastAsia="Times New Roman"/>
          <w:sz w:val="12"/>
          <w:szCs w:val="12"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2"/>
          <w:szCs w:val="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(D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ECIBELS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ONSECUTIVE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</w:r>
    </w:p>
    <w:p>
      <w:pPr>
        <w:spacing w:before="0" w:after="0" w:line="179" w:lineRule="exact"/>
        <w:ind w:left="2063" w:right="2179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LOCK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6"/>
        </w:rPr>
        <w:t>OSS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5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7.2798pt;height:41.52pt;mso-position-horizontal-relative:char;mso-position-vertical-relative:line" type="#_x0000_t75">
            <v:imagedata r:id="rId4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right="81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PSNR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[3]–[5],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comparison.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IV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1.0–2.8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isolated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1.1–3.9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dB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published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literature.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reconstructed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ticeable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edges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594" w:footer="0" w:top="780" w:bottom="280" w:left="660" w:right="1060"/>
          <w:headerReference w:type="default" r:id="rId439"/>
          <w:pgSz w:w="12240" w:h="15840"/>
          <w:cols w:num="2" w:equalWidth="0">
            <w:col w:w="5142" w:space="220"/>
            <w:col w:w="51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594" w:footer="0" w:top="780" w:bottom="280" w:left="660" w:right="1060"/>
          <w:headerReference w:type="default" r:id="rId457"/>
          <w:pgSz w:w="12240" w:h="15840"/>
        </w:sectPr>
      </w:pPr>
      <w:rPr/>
    </w:p>
    <w:p>
      <w:pPr>
        <w:spacing w:before="33" w:after="0" w:line="249" w:lineRule="auto"/>
        <w:ind w:left="132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hairs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hat)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62" w:right="131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ONCLUDING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EMARKS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9" w:lineRule="auto"/>
        <w:ind w:left="132" w:right="-54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concealment.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el-by-pi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block-by-block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serious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block-loss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situations.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orientation-adapt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interpolation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ight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superiority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sequential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error-concealment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94" w:right="194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EFERENCES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5" w:after="0" w:line="240" w:lineRule="auto"/>
        <w:ind w:left="291" w:right="-5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Penneba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Mitchell,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JPEG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Still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Comp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9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ession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Standa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Norwell,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MA: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Kluwe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1992.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291" w:right="-5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Mitchell,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Penneba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ogg,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MPEG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ideo: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Comp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9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ession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Standa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Norwell,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MA: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Kluwe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1996.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[3]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ang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Q.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Zhu,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“Signal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DCT-based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codecs,”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SPIE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isual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Communication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1605,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1991,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667–678.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[4]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ok,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“Concealment</w:t>
      </w:r>
      <w:r>
        <w:rPr>
          <w:rFonts w:ascii="Times New Roman" w:hAnsi="Times New Roman" w:cs="Times New Roman" w:eastAsia="Times New Roman"/>
          <w:sz w:val="16"/>
          <w:szCs w:val="1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damaged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coded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projection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set,”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470–477,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[5]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Salama,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Shro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yle,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Delp,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“Error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encoded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streams,”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Int.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I,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Oct.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9–12.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46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[6]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ark,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Kim,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Lee,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“DCT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icients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ery-based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6"/>
          <w:szCs w:val="1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MPEG-2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611" w:right="-6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stream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,”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cuits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Syst.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ideo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hnol.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7,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845–854,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Dec.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1997.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Lee,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“Rec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NURBS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interpolation,”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cuits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Syst.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ideo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hnol.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9,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1003–1008,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Oct.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1999.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[8]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Lee,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Zhang,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Leon-Garcia,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“Information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block-based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techniques—A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fuzzy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approach,”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259–273,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611" w:right="-47" w:firstLine="-28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[9]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J.-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Suh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.-S.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Ho,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“Error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directional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inter-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polation,”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Consumer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Elect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295–302,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Aug.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6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1997.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611" w:right="-47" w:firstLine="-36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[10]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Z.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ang,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u,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Zhang,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“Best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neighborhood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matching: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formation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restoration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block-based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78" w:lineRule="exact"/>
        <w:ind w:left="245" w:right="-47" w:firstLine="36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tems,”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1056–1061,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Jul.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[11]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.-M.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Reibman,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algorithm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78" w:lineRule="exact"/>
        <w:ind w:left="611" w:right="-4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errors,”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533–542,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8" w:lineRule="exact"/>
        <w:ind w:left="213" w:right="-5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[12]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Zhu,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ang,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Q.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Zhu,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“Second-order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e-based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smooth-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611" w:right="-47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ness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DCT-based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codecs,”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cuits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Syst.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ideo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hnol.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713–718,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Oct.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78" w:lineRule="exact"/>
        <w:ind w:left="611" w:right="-47" w:firstLine="-36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[13]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Jung,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Chang,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Lee,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“Error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jection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block-based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coding,”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SPIE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isual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611" w:right="-63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Communication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99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99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2308,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1994,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1466–1476.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74" w:after="0" w:line="234" w:lineRule="auto"/>
        <w:ind w:left="478" w:right="59" w:firstLine="-36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[14]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Zeng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Liu,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“Geometric-structure-based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directional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iltering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image/video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transmission,”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SPIE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eless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ansmission,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Photonics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East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2601,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Oct.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145–156.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478" w:right="59" w:firstLine="-36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[15]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Salama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al.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“Error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MPEG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streams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net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99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orks,”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Select.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eas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Commun.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1128–1144,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Jun.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78" w:lineRule="exact"/>
        <w:ind w:left="478" w:right="59" w:firstLine="-36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[16]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Orchard,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“Edge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directed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prediction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lossless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compres-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sion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images,”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ans.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10,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813–817,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Jun.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2001.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81" w:right="5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[17]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Besag,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“On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dirty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pictures,”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i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Ro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Statist.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Soc.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no.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259–302,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1986.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478" w:right="60" w:firstLine="-36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[18]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Q.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Zhu,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“Error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concealment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commu-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nication: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,”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86,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974–997,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81" w:right="55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[19]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Robertson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St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9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enson,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“DCT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quantization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noise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compressed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images,”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oc.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Int.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Oct.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2001,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185–188.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478" w:right="59" w:firstLine="-36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[20]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Jayant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Noll,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Coding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i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aveforms: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Principles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Ap-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plications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Spee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ideo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Engl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ood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Cli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fs,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NJ: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Prentice-Hall,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1984.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79" w:right="5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[21]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apoulis,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obabilit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i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Random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ariables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Sto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i/>
        </w:rPr>
        <w:t>hastic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4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ocess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ork: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McGr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w-Hill,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1984.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3" w:lineRule="auto"/>
        <w:ind w:left="1674" w:right="5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302.640015pt;margin-top:1.754555pt;width:72pt;height:90pt;mso-position-horizontal-relative:page;mso-position-vertical-relative:paragraph;z-index:-1568" type="#_x0000_t75">
            <v:imagedata r:id="rId458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Xin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(S’97–M’00)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B.S.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honors)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electronic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infor-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ech-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nology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China,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Hefei,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1996,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Ph.D.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Princeton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Princeton,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NJ,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33" w:lineRule="auto"/>
        <w:ind w:left="1674" w:right="59" w:firstLine="15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Member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echnical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Sharp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Laboratories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America,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Camas,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August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image/video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processing.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799" w:right="5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rece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9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Student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aper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9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98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ard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right="5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isual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Communications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Processing,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Jose,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right="4181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January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2001.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4" w:lineRule="auto"/>
        <w:ind w:left="1674" w:right="5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302.639893pt;margin-top:1.769488pt;width:72pt;height:90pt;mso-position-horizontal-relative:page;mso-position-vertical-relative:paragraph;z-index:-1567" type="#_x0000_t75">
            <v:imagedata r:id="rId459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Michael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chard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(F’00)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born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Shanghai,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China.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B.S.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M.S.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trical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go,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1980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1986,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M.A.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Ph.D.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Princeton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9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9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8"/>
        </w:rPr>
        <w:t>Princeton,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NJ,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1988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674" w:right="2254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1990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674" w:right="58" w:firstLine="15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ernment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vision,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Scienti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Atlanta,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1982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1986,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7" w:lineRule="exact"/>
        <w:ind w:left="1674" w:right="63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sonar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DSP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applications,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consulted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0" w:lineRule="exact"/>
        <w:ind w:left="1674" w:right="5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isual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right="59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T&amp;T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Bell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Laboratories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1988.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1990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Assistant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-14" w:right="7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Engineering,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Illinois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Urbana-Champaign,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Associate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78" w:lineRule="exact"/>
        <w:ind w:right="5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Director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Laborator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Beckman</w:t>
      </w:r>
      <w:r>
        <w:rPr>
          <w:rFonts w:ascii="Times New Roman" w:hAnsi="Times New Roman" w:cs="Times New Roman" w:eastAsia="Times New Roman"/>
          <w:sz w:val="16"/>
          <w:szCs w:val="1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Institute.</w:t>
      </w:r>
      <w:r>
        <w:rPr>
          <w:rFonts w:ascii="Times New Roman" w:hAnsi="Times New Roman" w:cs="Times New Roman" w:eastAsia="Times New Roman"/>
          <w:sz w:val="16"/>
          <w:szCs w:val="1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1995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2000,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Associate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Princeton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spring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right="393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Electrical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Rice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Houston,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TX.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left="126" w:right="5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Orchard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National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oundation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oung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9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esti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ator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78" w:lineRule="exact"/>
        <w:ind w:left="-14" w:right="7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1993,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Army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oung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ator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1996,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elected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IEEE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Fell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“contri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theory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9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</w:rPr>
        <w:t>el-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right="1642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opment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compression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algorithms”.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sectPr>
      <w:type w:val="continuous"/>
      <w:pgSz w:w="12240" w:h="15840"/>
      <w:pgMar w:top="780" w:bottom="280" w:left="660" w:right="1060"/>
      <w:cols w:num="2" w:equalWidth="0">
        <w:col w:w="5155" w:space="238"/>
        <w:col w:w="512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dobe 仿宋 Std R">
    <w:altName w:val="Adobe 仿宋 Std R"/>
    <w:charset w:val="128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.099998pt;margin-top:31.728205pt;width:359.068816pt;height:8.974pt;mso-position-horizontal-relative:page;mso-position-vertical-relative:page;z-index:-1752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IEEE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TRANS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CTIONS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CIRCUITS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SYSTEMS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FOR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VIDEO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TECHNOLOG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8"/>
                    <w:w w:val="10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OL.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12,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NO.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10,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OC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OBER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2002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0.720459pt;margin-top:31.728205pt;width:12.461pt;height:8.974pt;mso-position-horizontal-relative:page;mso-position-vertical-relative:page;z-index:-1751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857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599998pt;margin-top:31.728205pt;width:12.461pt;height:8.974pt;mso-position-horizontal-relative:page;mso-position-vertical-relative:page;z-index:-1750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858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5.619614pt;margin-top:31.728205pt;width:359.00605pt;height:8.974pt;mso-position-horizontal-relative:page;mso-position-vertical-relative:page;z-index:-1749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IEEE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TRANS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CTIONS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CIRCUITS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SYSTEMS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FOR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VIDEO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TECHNOLOG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8"/>
                    <w:w w:val="10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OL.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12,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NO.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10,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OC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OBER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2002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.099998pt;margin-top:31.728205pt;width:422.120753pt;height:8.974pt;mso-position-horizontal-relative:page;mso-position-vertical-relative:page;z-index:-1748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LI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ORCHARD: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VEL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UENTIAL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99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OR-CONCEALMENT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USING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ORIEN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3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APTIVE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INTERPOL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0.706482pt;margin-top:31.728205pt;width:12.461pt;height:8.974pt;mso-position-horizontal-relative:page;mso-position-vertical-relative:page;z-index:-1747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859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599998pt;margin-top:31.728205pt;width:12.461pt;height:8.974pt;mso-position-horizontal-relative:page;mso-position-vertical-relative:page;z-index:-1746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860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5.619614pt;margin-top:31.728205pt;width:359.00605pt;height:8.974pt;mso-position-horizontal-relative:page;mso-position-vertical-relative:page;z-index:-1745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IEEE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TRANS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CTIONS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CIRCUITS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SYSTEMS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FOR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VIDEO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TECHNOLOG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8"/>
                    <w:w w:val="10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OL.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12,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NO.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10,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OC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OBER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2002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.099998pt;margin-top:31.728205pt;width:422.120753pt;height:8.974pt;mso-position-horizontal-relative:page;mso-position-vertical-relative:page;z-index:-1744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LI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ORCHARD: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VEL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UENTIAL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99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OR-CONCEALMENT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USING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ORIEN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3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APTIVE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INTERPOL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0.706482pt;margin-top:31.728205pt;width:12.461pt;height:8.974pt;mso-position-horizontal-relative:page;mso-position-vertical-relative:page;z-index:-1743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861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599998pt;margin-top:31.728205pt;width:12.461pt;height:8.974pt;mso-position-horizontal-relative:page;mso-position-vertical-relative:page;z-index:-1742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862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5.619614pt;margin-top:31.728205pt;width:359.00605pt;height:8.974pt;mso-position-horizontal-relative:page;mso-position-vertical-relative:page;z-index:-1741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IEEE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TRANS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CTIONS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CIRCUITS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SYSTEMS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FOR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VIDEO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TECHNOLOG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8"/>
                    <w:w w:val="10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OL.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12,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NO.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10,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OC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OBER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2002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.099998pt;margin-top:31.728205pt;width:422.120753pt;height:8.974pt;mso-position-horizontal-relative:page;mso-position-vertical-relative:page;z-index:-1740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LI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ORCHARD: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VEL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UENTIAL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99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OR-CONCEALMENT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9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TECHNI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UES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USING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ORIEN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3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APTIVE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INTERPOL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TION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0.706482pt;margin-top:31.728205pt;width:12.461pt;height:8.974pt;mso-position-horizontal-relative:page;mso-position-vertical-relative:page;z-index:-1739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863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599998pt;margin-top:31.728205pt;width:12.461pt;height:8.974pt;mso-position-horizontal-relative:page;mso-position-vertical-relative:page;z-index:-1738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864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5.619614pt;margin-top:31.728205pt;width:359.00605pt;height:8.974pt;mso-position-horizontal-relative:page;mso-position-vertical-relative:page;z-index:-1737" type="#_x0000_t202" filled="f" stroked="f">
          <v:textbox inset="0,0,0,0">
            <w:txbxContent>
              <w:p>
                <w:pPr>
                  <w:spacing w:before="1" w:after="0" w:line="240" w:lineRule="auto"/>
                  <w:ind w:left="20" w:right="-41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IEEE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TRANS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CTIONS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CIRCUITS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SYSTEMS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FOR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VIDEO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TECHNOLOG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18"/>
                    <w:w w:val="10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6"/>
                    <w:w w:val="10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OL.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12,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NO.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10,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OC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2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OBER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  <w:t>2002</w:t>
                </w:r>
                <w:r>
                  <w:rPr>
                    <w:rFonts w:ascii="Times New Roman" w:hAnsi="Times New Roman" w:cs="Times New Roman" w:eastAsia="Times New Roman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header" Target="header3.xml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header" Target="header4.xml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99" Type="http://schemas.openxmlformats.org/officeDocument/2006/relationships/image" Target="media/image291.png"/><Relationship Id="rId300" Type="http://schemas.openxmlformats.org/officeDocument/2006/relationships/image" Target="media/image292.png"/><Relationship Id="rId301" Type="http://schemas.openxmlformats.org/officeDocument/2006/relationships/image" Target="media/image293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10" Type="http://schemas.openxmlformats.org/officeDocument/2006/relationships/image" Target="media/image302.png"/><Relationship Id="rId311" Type="http://schemas.openxmlformats.org/officeDocument/2006/relationships/image" Target="media/image303.png"/><Relationship Id="rId312" Type="http://schemas.openxmlformats.org/officeDocument/2006/relationships/image" Target="media/image304.png"/><Relationship Id="rId313" Type="http://schemas.openxmlformats.org/officeDocument/2006/relationships/image" Target="media/image305.png"/><Relationship Id="rId314" Type="http://schemas.openxmlformats.org/officeDocument/2006/relationships/image" Target="media/image306.png"/><Relationship Id="rId315" Type="http://schemas.openxmlformats.org/officeDocument/2006/relationships/image" Target="media/image307.png"/><Relationship Id="rId316" Type="http://schemas.openxmlformats.org/officeDocument/2006/relationships/image" Target="media/image308.png"/><Relationship Id="rId317" Type="http://schemas.openxmlformats.org/officeDocument/2006/relationships/image" Target="media/image309.png"/><Relationship Id="rId318" Type="http://schemas.openxmlformats.org/officeDocument/2006/relationships/image" Target="media/image310.png"/><Relationship Id="rId319" Type="http://schemas.openxmlformats.org/officeDocument/2006/relationships/image" Target="media/image311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330" Type="http://schemas.openxmlformats.org/officeDocument/2006/relationships/image" Target="media/image322.png"/><Relationship Id="rId331" Type="http://schemas.openxmlformats.org/officeDocument/2006/relationships/image" Target="media/image323.png"/><Relationship Id="rId332" Type="http://schemas.openxmlformats.org/officeDocument/2006/relationships/image" Target="media/image324.png"/><Relationship Id="rId333" Type="http://schemas.openxmlformats.org/officeDocument/2006/relationships/header" Target="header5.xml"/><Relationship Id="rId334" Type="http://schemas.openxmlformats.org/officeDocument/2006/relationships/image" Target="media/image325.png"/><Relationship Id="rId335" Type="http://schemas.openxmlformats.org/officeDocument/2006/relationships/image" Target="media/image326.png"/><Relationship Id="rId336" Type="http://schemas.openxmlformats.org/officeDocument/2006/relationships/image" Target="media/image327.png"/><Relationship Id="rId337" Type="http://schemas.openxmlformats.org/officeDocument/2006/relationships/image" Target="media/image328.png"/><Relationship Id="rId338" Type="http://schemas.openxmlformats.org/officeDocument/2006/relationships/image" Target="media/image329.png"/><Relationship Id="rId339" Type="http://schemas.openxmlformats.org/officeDocument/2006/relationships/image" Target="media/image330.png"/><Relationship Id="rId340" Type="http://schemas.openxmlformats.org/officeDocument/2006/relationships/image" Target="media/image331.png"/><Relationship Id="rId341" Type="http://schemas.openxmlformats.org/officeDocument/2006/relationships/image" Target="media/image332.png"/><Relationship Id="rId342" Type="http://schemas.openxmlformats.org/officeDocument/2006/relationships/image" Target="media/image333.png"/><Relationship Id="rId343" Type="http://schemas.openxmlformats.org/officeDocument/2006/relationships/image" Target="media/image334.png"/><Relationship Id="rId344" Type="http://schemas.openxmlformats.org/officeDocument/2006/relationships/image" Target="media/image335.png"/><Relationship Id="rId345" Type="http://schemas.openxmlformats.org/officeDocument/2006/relationships/image" Target="media/image336.png"/><Relationship Id="rId346" Type="http://schemas.openxmlformats.org/officeDocument/2006/relationships/image" Target="media/image337.png"/><Relationship Id="rId347" Type="http://schemas.openxmlformats.org/officeDocument/2006/relationships/image" Target="media/image338.png"/><Relationship Id="rId348" Type="http://schemas.openxmlformats.org/officeDocument/2006/relationships/image" Target="media/image339.png"/><Relationship Id="rId349" Type="http://schemas.openxmlformats.org/officeDocument/2006/relationships/image" Target="media/image340.png"/><Relationship Id="rId350" Type="http://schemas.openxmlformats.org/officeDocument/2006/relationships/image" Target="media/image341.png"/><Relationship Id="rId351" Type="http://schemas.openxmlformats.org/officeDocument/2006/relationships/image" Target="media/image342.png"/><Relationship Id="rId352" Type="http://schemas.openxmlformats.org/officeDocument/2006/relationships/image" Target="media/image343.png"/><Relationship Id="rId353" Type="http://schemas.openxmlformats.org/officeDocument/2006/relationships/image" Target="media/image344.png"/><Relationship Id="rId354" Type="http://schemas.openxmlformats.org/officeDocument/2006/relationships/image" Target="media/image345.png"/><Relationship Id="rId355" Type="http://schemas.openxmlformats.org/officeDocument/2006/relationships/image" Target="media/image346.png"/><Relationship Id="rId356" Type="http://schemas.openxmlformats.org/officeDocument/2006/relationships/image" Target="media/image347.png"/><Relationship Id="rId357" Type="http://schemas.openxmlformats.org/officeDocument/2006/relationships/image" Target="media/image348.png"/><Relationship Id="rId358" Type="http://schemas.openxmlformats.org/officeDocument/2006/relationships/image" Target="media/image349.png"/><Relationship Id="rId359" Type="http://schemas.openxmlformats.org/officeDocument/2006/relationships/image" Target="media/image350.png"/><Relationship Id="rId360" Type="http://schemas.openxmlformats.org/officeDocument/2006/relationships/image" Target="media/image351.png"/><Relationship Id="rId361" Type="http://schemas.openxmlformats.org/officeDocument/2006/relationships/image" Target="media/image352.png"/><Relationship Id="rId362" Type="http://schemas.openxmlformats.org/officeDocument/2006/relationships/image" Target="media/image353.png"/><Relationship Id="rId363" Type="http://schemas.openxmlformats.org/officeDocument/2006/relationships/image" Target="media/image354.png"/><Relationship Id="rId364" Type="http://schemas.openxmlformats.org/officeDocument/2006/relationships/image" Target="media/image355.png"/><Relationship Id="rId365" Type="http://schemas.openxmlformats.org/officeDocument/2006/relationships/image" Target="media/image356.png"/><Relationship Id="rId366" Type="http://schemas.openxmlformats.org/officeDocument/2006/relationships/image" Target="media/image357.png"/><Relationship Id="rId367" Type="http://schemas.openxmlformats.org/officeDocument/2006/relationships/image" Target="media/image358.png"/><Relationship Id="rId368" Type="http://schemas.openxmlformats.org/officeDocument/2006/relationships/image" Target="media/image359.png"/><Relationship Id="rId369" Type="http://schemas.openxmlformats.org/officeDocument/2006/relationships/image" Target="media/image360.png"/><Relationship Id="rId370" Type="http://schemas.openxmlformats.org/officeDocument/2006/relationships/image" Target="media/image361.png"/><Relationship Id="rId371" Type="http://schemas.openxmlformats.org/officeDocument/2006/relationships/header" Target="header6.xml"/><Relationship Id="rId372" Type="http://schemas.openxmlformats.org/officeDocument/2006/relationships/image" Target="media/image362.png"/><Relationship Id="rId373" Type="http://schemas.openxmlformats.org/officeDocument/2006/relationships/image" Target="media/image363.png"/><Relationship Id="rId374" Type="http://schemas.openxmlformats.org/officeDocument/2006/relationships/image" Target="media/image364.png"/><Relationship Id="rId375" Type="http://schemas.openxmlformats.org/officeDocument/2006/relationships/image" Target="media/image365.png"/><Relationship Id="rId376" Type="http://schemas.openxmlformats.org/officeDocument/2006/relationships/image" Target="media/image366.png"/><Relationship Id="rId377" Type="http://schemas.openxmlformats.org/officeDocument/2006/relationships/image" Target="media/image367.png"/><Relationship Id="rId378" Type="http://schemas.openxmlformats.org/officeDocument/2006/relationships/image" Target="media/image368.png"/><Relationship Id="rId379" Type="http://schemas.openxmlformats.org/officeDocument/2006/relationships/image" Target="media/image369.png"/><Relationship Id="rId380" Type="http://schemas.openxmlformats.org/officeDocument/2006/relationships/image" Target="media/image370.png"/><Relationship Id="rId381" Type="http://schemas.openxmlformats.org/officeDocument/2006/relationships/image" Target="media/image371.png"/><Relationship Id="rId382" Type="http://schemas.openxmlformats.org/officeDocument/2006/relationships/image" Target="media/image372.png"/><Relationship Id="rId383" Type="http://schemas.openxmlformats.org/officeDocument/2006/relationships/image" Target="media/image373.png"/><Relationship Id="rId384" Type="http://schemas.openxmlformats.org/officeDocument/2006/relationships/image" Target="media/image374.png"/><Relationship Id="rId385" Type="http://schemas.openxmlformats.org/officeDocument/2006/relationships/image" Target="media/image375.png"/><Relationship Id="rId386" Type="http://schemas.openxmlformats.org/officeDocument/2006/relationships/image" Target="media/image376.png"/><Relationship Id="rId387" Type="http://schemas.openxmlformats.org/officeDocument/2006/relationships/image" Target="media/image377.png"/><Relationship Id="rId388" Type="http://schemas.openxmlformats.org/officeDocument/2006/relationships/image" Target="media/image378.png"/><Relationship Id="rId389" Type="http://schemas.openxmlformats.org/officeDocument/2006/relationships/image" Target="media/image379.png"/><Relationship Id="rId390" Type="http://schemas.openxmlformats.org/officeDocument/2006/relationships/image" Target="media/image380.png"/><Relationship Id="rId391" Type="http://schemas.openxmlformats.org/officeDocument/2006/relationships/image" Target="media/image381.png"/><Relationship Id="rId392" Type="http://schemas.openxmlformats.org/officeDocument/2006/relationships/image" Target="media/image382.png"/><Relationship Id="rId393" Type="http://schemas.openxmlformats.org/officeDocument/2006/relationships/image" Target="media/image383.png"/><Relationship Id="rId394" Type="http://schemas.openxmlformats.org/officeDocument/2006/relationships/image" Target="media/image384.png"/><Relationship Id="rId395" Type="http://schemas.openxmlformats.org/officeDocument/2006/relationships/image" Target="media/image385.png"/><Relationship Id="rId396" Type="http://schemas.openxmlformats.org/officeDocument/2006/relationships/image" Target="media/image386.png"/><Relationship Id="rId397" Type="http://schemas.openxmlformats.org/officeDocument/2006/relationships/image" Target="media/image387.png"/><Relationship Id="rId398" Type="http://schemas.openxmlformats.org/officeDocument/2006/relationships/image" Target="media/image388.png"/><Relationship Id="rId399" Type="http://schemas.openxmlformats.org/officeDocument/2006/relationships/image" Target="media/image389.png"/><Relationship Id="rId400" Type="http://schemas.openxmlformats.org/officeDocument/2006/relationships/image" Target="media/image390.png"/><Relationship Id="rId401" Type="http://schemas.openxmlformats.org/officeDocument/2006/relationships/image" Target="media/image391.png"/><Relationship Id="rId402" Type="http://schemas.openxmlformats.org/officeDocument/2006/relationships/image" Target="media/image392.png"/><Relationship Id="rId403" Type="http://schemas.openxmlformats.org/officeDocument/2006/relationships/image" Target="media/image393.png"/><Relationship Id="rId404" Type="http://schemas.openxmlformats.org/officeDocument/2006/relationships/image" Target="media/image394.png"/><Relationship Id="rId405" Type="http://schemas.openxmlformats.org/officeDocument/2006/relationships/image" Target="media/image395.png"/><Relationship Id="rId406" Type="http://schemas.openxmlformats.org/officeDocument/2006/relationships/image" Target="media/image396.png"/><Relationship Id="rId407" Type="http://schemas.openxmlformats.org/officeDocument/2006/relationships/image" Target="media/image397.png"/><Relationship Id="rId408" Type="http://schemas.openxmlformats.org/officeDocument/2006/relationships/image" Target="media/image398.png"/><Relationship Id="rId409" Type="http://schemas.openxmlformats.org/officeDocument/2006/relationships/image" Target="media/image399.png"/><Relationship Id="rId410" Type="http://schemas.openxmlformats.org/officeDocument/2006/relationships/image" Target="media/image400.png"/><Relationship Id="rId411" Type="http://schemas.openxmlformats.org/officeDocument/2006/relationships/image" Target="media/image401.png"/><Relationship Id="rId412" Type="http://schemas.openxmlformats.org/officeDocument/2006/relationships/image" Target="media/image402.png"/><Relationship Id="rId413" Type="http://schemas.openxmlformats.org/officeDocument/2006/relationships/image" Target="media/image403.png"/><Relationship Id="rId414" Type="http://schemas.openxmlformats.org/officeDocument/2006/relationships/image" Target="media/image404.png"/><Relationship Id="rId415" Type="http://schemas.openxmlformats.org/officeDocument/2006/relationships/image" Target="media/image405.png"/><Relationship Id="rId416" Type="http://schemas.openxmlformats.org/officeDocument/2006/relationships/image" Target="media/image406.png"/><Relationship Id="rId417" Type="http://schemas.openxmlformats.org/officeDocument/2006/relationships/image" Target="media/image407.png"/><Relationship Id="rId418" Type="http://schemas.openxmlformats.org/officeDocument/2006/relationships/image" Target="media/image408.png"/><Relationship Id="rId419" Type="http://schemas.openxmlformats.org/officeDocument/2006/relationships/image" Target="media/image409.png"/><Relationship Id="rId420" Type="http://schemas.openxmlformats.org/officeDocument/2006/relationships/image" Target="media/image410.png"/><Relationship Id="rId421" Type="http://schemas.openxmlformats.org/officeDocument/2006/relationships/image" Target="media/image411.png"/><Relationship Id="rId422" Type="http://schemas.openxmlformats.org/officeDocument/2006/relationships/image" Target="media/image412.png"/><Relationship Id="rId423" Type="http://schemas.openxmlformats.org/officeDocument/2006/relationships/image" Target="media/image413.png"/><Relationship Id="rId424" Type="http://schemas.openxmlformats.org/officeDocument/2006/relationships/image" Target="media/image414.png"/><Relationship Id="rId425" Type="http://schemas.openxmlformats.org/officeDocument/2006/relationships/image" Target="media/image415.png"/><Relationship Id="rId426" Type="http://schemas.openxmlformats.org/officeDocument/2006/relationships/image" Target="media/image416.png"/><Relationship Id="rId427" Type="http://schemas.openxmlformats.org/officeDocument/2006/relationships/image" Target="media/image417.png"/><Relationship Id="rId428" Type="http://schemas.openxmlformats.org/officeDocument/2006/relationships/image" Target="media/image418.png"/><Relationship Id="rId429" Type="http://schemas.openxmlformats.org/officeDocument/2006/relationships/image" Target="media/image419.png"/><Relationship Id="rId430" Type="http://schemas.openxmlformats.org/officeDocument/2006/relationships/image" Target="media/image420.png"/><Relationship Id="rId431" Type="http://schemas.openxmlformats.org/officeDocument/2006/relationships/image" Target="media/image421.png"/><Relationship Id="rId432" Type="http://schemas.openxmlformats.org/officeDocument/2006/relationships/image" Target="media/image422.png"/><Relationship Id="rId433" Type="http://schemas.openxmlformats.org/officeDocument/2006/relationships/image" Target="media/image423.png"/><Relationship Id="rId434" Type="http://schemas.openxmlformats.org/officeDocument/2006/relationships/image" Target="media/image424.png"/><Relationship Id="rId435" Type="http://schemas.openxmlformats.org/officeDocument/2006/relationships/image" Target="media/image425.png"/><Relationship Id="rId436" Type="http://schemas.openxmlformats.org/officeDocument/2006/relationships/image" Target="media/image426.png"/><Relationship Id="rId437" Type="http://schemas.openxmlformats.org/officeDocument/2006/relationships/image" Target="media/image427.png"/><Relationship Id="rId438" Type="http://schemas.openxmlformats.org/officeDocument/2006/relationships/image" Target="media/image428.png"/><Relationship Id="rId439" Type="http://schemas.openxmlformats.org/officeDocument/2006/relationships/header" Target="header7.xml"/><Relationship Id="rId440" Type="http://schemas.openxmlformats.org/officeDocument/2006/relationships/image" Target="media/image429.png"/><Relationship Id="rId441" Type="http://schemas.openxmlformats.org/officeDocument/2006/relationships/image" Target="media/image430.png"/><Relationship Id="rId442" Type="http://schemas.openxmlformats.org/officeDocument/2006/relationships/image" Target="media/image431.png"/><Relationship Id="rId443" Type="http://schemas.openxmlformats.org/officeDocument/2006/relationships/image" Target="media/image432.png"/><Relationship Id="rId444" Type="http://schemas.openxmlformats.org/officeDocument/2006/relationships/image" Target="media/image433.png"/><Relationship Id="rId445" Type="http://schemas.openxmlformats.org/officeDocument/2006/relationships/image" Target="media/image434.png"/><Relationship Id="rId446" Type="http://schemas.openxmlformats.org/officeDocument/2006/relationships/image" Target="media/image435.png"/><Relationship Id="rId447" Type="http://schemas.openxmlformats.org/officeDocument/2006/relationships/image" Target="media/image436.png"/><Relationship Id="rId448" Type="http://schemas.openxmlformats.org/officeDocument/2006/relationships/image" Target="media/image437.png"/><Relationship Id="rId449" Type="http://schemas.openxmlformats.org/officeDocument/2006/relationships/image" Target="media/image438.png"/><Relationship Id="rId450" Type="http://schemas.openxmlformats.org/officeDocument/2006/relationships/image" Target="media/image439.png"/><Relationship Id="rId451" Type="http://schemas.openxmlformats.org/officeDocument/2006/relationships/image" Target="media/image440.png"/><Relationship Id="rId452" Type="http://schemas.openxmlformats.org/officeDocument/2006/relationships/image" Target="media/image441.png"/><Relationship Id="rId453" Type="http://schemas.openxmlformats.org/officeDocument/2006/relationships/image" Target="media/image442.png"/><Relationship Id="rId454" Type="http://schemas.openxmlformats.org/officeDocument/2006/relationships/image" Target="media/image443.png"/><Relationship Id="rId455" Type="http://schemas.openxmlformats.org/officeDocument/2006/relationships/image" Target="media/image444.png"/><Relationship Id="rId456" Type="http://schemas.openxmlformats.org/officeDocument/2006/relationships/image" Target="media/image445.png"/><Relationship Id="rId457" Type="http://schemas.openxmlformats.org/officeDocument/2006/relationships/header" Target="header8.xml"/><Relationship Id="rId458" Type="http://schemas.openxmlformats.org/officeDocument/2006/relationships/image" Target="media/image446.png"/><Relationship Id="rId459" Type="http://schemas.openxmlformats.org/officeDocument/2006/relationships/image" Target="media/image44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sequential error-concealment techniques using orientation adaptive interpolation - Circuits and Systems for Video Technology, IEEE Transactions on </dc:title>
  <dcterms:created xsi:type="dcterms:W3CDTF">2015-05-03T15:21:41Z</dcterms:created>
  <dcterms:modified xsi:type="dcterms:W3CDTF">2015-05-03T15:21:41Z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2001-07-31T00:00:00Z</vt:filetime>
  </property>
  <property fmtid="{D5CDD505-2E9C-101B-9397-08002B2CF9AE}" pid="3" name="LastSaved">
    <vt:filetime>2015-05-03T00:00:00Z</vt:filetime>
  </property>
</Properties>
</file>